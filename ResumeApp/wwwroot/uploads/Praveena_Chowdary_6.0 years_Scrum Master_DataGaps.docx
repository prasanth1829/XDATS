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Y="-684"/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A5409C" w14:paraId="6FCF6B0C" w14:textId="77777777">
        <w:tc>
          <w:tcPr>
            <w:tcW w:w="3600" w:type="dxa"/>
          </w:tcPr>
          <w:p w14:paraId="23053451" w14:textId="77777777" w:rsidR="00A5409C" w:rsidRDefault="00A5409C">
            <w:pPr>
              <w:rPr>
                <w:rFonts w:ascii="Cambria" w:hAnsi="Cambria"/>
                <w:sz w:val="20"/>
                <w:szCs w:val="20"/>
              </w:rPr>
            </w:pPr>
          </w:p>
          <w:p w14:paraId="19B4DC79" w14:textId="77777777" w:rsidR="00A5409C" w:rsidRDefault="00A5409C">
            <w:pPr>
              <w:rPr>
                <w:rFonts w:ascii="Cambria" w:hAnsi="Cambria"/>
                <w:sz w:val="20"/>
                <w:szCs w:val="20"/>
              </w:rPr>
            </w:pPr>
          </w:p>
          <w:p w14:paraId="4A7AC7A7" w14:textId="77777777" w:rsidR="00A5409C" w:rsidRDefault="00A5409C">
            <w:pPr>
              <w:rPr>
                <w:rFonts w:ascii="Cambria" w:hAnsi="Cambria"/>
                <w:sz w:val="20"/>
                <w:szCs w:val="20"/>
              </w:rPr>
            </w:pPr>
          </w:p>
          <w:p w14:paraId="634A2643" w14:textId="77777777" w:rsidR="00A5409C" w:rsidRDefault="00A5409C">
            <w:pPr>
              <w:rPr>
                <w:rFonts w:ascii="Cambria" w:hAnsi="Cambria"/>
                <w:sz w:val="20"/>
                <w:szCs w:val="20"/>
              </w:rPr>
            </w:pPr>
          </w:p>
          <w:p w14:paraId="2EAAB4F4" w14:textId="77777777" w:rsidR="00A5409C" w:rsidRDefault="00A5409C">
            <w:pPr>
              <w:rPr>
                <w:rFonts w:ascii="Cambria" w:hAnsi="Cambria"/>
                <w:sz w:val="20"/>
                <w:szCs w:val="20"/>
              </w:rPr>
            </w:pPr>
          </w:p>
          <w:p w14:paraId="65ECBB99" w14:textId="77777777" w:rsidR="00A5409C" w:rsidRDefault="00A5409C">
            <w:pPr>
              <w:rPr>
                <w:rFonts w:ascii="Cambria" w:hAnsi="Cambria"/>
                <w:sz w:val="20"/>
                <w:szCs w:val="20"/>
              </w:rPr>
            </w:pPr>
          </w:p>
          <w:p w14:paraId="45E5B6F2" w14:textId="77777777" w:rsidR="00A5409C" w:rsidRDefault="00A5409C">
            <w:pPr>
              <w:rPr>
                <w:rFonts w:ascii="Cambria" w:hAnsi="Cambria"/>
                <w:sz w:val="20"/>
                <w:szCs w:val="20"/>
              </w:rPr>
            </w:pPr>
          </w:p>
          <w:p w14:paraId="18A83E01" w14:textId="77777777" w:rsidR="00A5409C" w:rsidRDefault="00A5409C">
            <w:pPr>
              <w:rPr>
                <w:rFonts w:ascii="Cambria" w:hAnsi="Cambria"/>
                <w:sz w:val="20"/>
                <w:szCs w:val="20"/>
              </w:rPr>
            </w:pPr>
          </w:p>
          <w:p w14:paraId="095F68E9" w14:textId="77777777" w:rsidR="00A5409C" w:rsidRDefault="00A5409C">
            <w:pPr>
              <w:rPr>
                <w:rFonts w:ascii="Cambria" w:hAnsi="Cambria"/>
                <w:sz w:val="20"/>
                <w:szCs w:val="20"/>
              </w:rPr>
            </w:pPr>
          </w:p>
          <w:sdt>
            <w:sdtPr>
              <w:rPr>
                <w:rFonts w:ascii="Cambria" w:hAnsi="Cambria"/>
                <w:sz w:val="20"/>
                <w:szCs w:val="20"/>
              </w:rPr>
              <w:id w:val="-1954003311"/>
              <w:placeholder>
                <w:docPart w:val="ABD3D7848D4349069D9F80E9175332DF"/>
              </w:placeholder>
              <w:temporary/>
              <w:showingPlcHdr/>
            </w:sdtPr>
            <w:sdtEndPr/>
            <w:sdtContent>
              <w:p w14:paraId="2C485D21" w14:textId="77777777" w:rsidR="00A5409C" w:rsidRDefault="0055213D">
                <w:pPr>
                  <w:pStyle w:val="Heading3"/>
                  <w:rPr>
                    <w:rFonts w:ascii="Cambria" w:hAnsi="Cambria"/>
                    <w:sz w:val="20"/>
                    <w:szCs w:val="20"/>
                  </w:rPr>
                </w:pPr>
                <w:r>
                  <w:rPr>
                    <w:rFonts w:ascii="Cambria" w:hAnsi="Cambria"/>
                    <w:sz w:val="20"/>
                    <w:szCs w:val="20"/>
                  </w:rPr>
                  <w:t>Contact</w:t>
                </w:r>
              </w:p>
            </w:sdtContent>
          </w:sdt>
          <w:sdt>
            <w:sdtPr>
              <w:rPr>
                <w:rFonts w:ascii="Cambria" w:hAnsi="Cambria"/>
                <w:sz w:val="20"/>
                <w:szCs w:val="20"/>
              </w:rPr>
              <w:id w:val="1111563247"/>
              <w:placeholder>
                <w:docPart w:val="AB0A164DA1954A5F93582B22C963717E"/>
              </w:placeholder>
              <w:temporary/>
              <w:showingPlcHdr/>
            </w:sdtPr>
            <w:sdtEndPr/>
            <w:sdtContent>
              <w:p w14:paraId="6F299473" w14:textId="77777777" w:rsidR="00A5409C" w:rsidRDefault="0055213D">
                <w:pPr>
                  <w:rPr>
                    <w:rFonts w:ascii="Cambria" w:hAnsi="Cambria"/>
                    <w:sz w:val="20"/>
                    <w:szCs w:val="20"/>
                  </w:rPr>
                </w:pPr>
                <w:r>
                  <w:rPr>
                    <w:rFonts w:ascii="Cambria" w:hAnsi="Cambria"/>
                    <w:sz w:val="20"/>
                    <w:szCs w:val="20"/>
                  </w:rPr>
                  <w:t>PHONE:</w:t>
                </w:r>
              </w:p>
            </w:sdtContent>
          </w:sdt>
          <w:p w14:paraId="2930FB56" w14:textId="77777777" w:rsidR="00A5409C" w:rsidRDefault="0055213D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+91-9505621762</w:t>
            </w:r>
          </w:p>
          <w:p w14:paraId="5726D9F3" w14:textId="77777777" w:rsidR="00A5409C" w:rsidRDefault="00A5409C">
            <w:pPr>
              <w:rPr>
                <w:rFonts w:ascii="Cambria" w:hAnsi="Cambria"/>
                <w:sz w:val="20"/>
                <w:szCs w:val="20"/>
              </w:rPr>
            </w:pPr>
          </w:p>
          <w:p w14:paraId="0884129A" w14:textId="77777777" w:rsidR="00A5409C" w:rsidRDefault="00A5409C">
            <w:pPr>
              <w:rPr>
                <w:rFonts w:ascii="Cambria" w:hAnsi="Cambria"/>
                <w:sz w:val="20"/>
                <w:szCs w:val="20"/>
              </w:rPr>
            </w:pPr>
          </w:p>
          <w:p w14:paraId="4DCA50D2" w14:textId="77777777" w:rsidR="00A5409C" w:rsidRDefault="0055213D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EMAIL:</w:t>
            </w:r>
          </w:p>
          <w:p w14:paraId="658B6EF0" w14:textId="77777777" w:rsidR="00A5409C" w:rsidRDefault="0055213D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Roboto" w:hAnsi="Roboto"/>
                <w:color w:val="1F1F1F"/>
                <w:sz w:val="21"/>
                <w:szCs w:val="21"/>
                <w:shd w:val="clear" w:color="auto" w:fill="E9EEF6"/>
              </w:rPr>
              <w:t>praveenachowdary29@gmail.com</w:t>
            </w:r>
          </w:p>
        </w:tc>
        <w:tc>
          <w:tcPr>
            <w:tcW w:w="720" w:type="dxa"/>
          </w:tcPr>
          <w:p w14:paraId="312BE78C" w14:textId="77777777" w:rsidR="00A5409C" w:rsidRDefault="00A5409C">
            <w:pPr>
              <w:tabs>
                <w:tab w:val="left" w:pos="990"/>
              </w:tabs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470" w:type="dxa"/>
          </w:tcPr>
          <w:p w14:paraId="7C5EB116" w14:textId="77777777" w:rsidR="00A5409C" w:rsidRDefault="00A5409C">
            <w:pPr>
              <w:pStyle w:val="Title"/>
              <w:rPr>
                <w:rFonts w:ascii="Cambria" w:hAnsi="Cambria"/>
                <w:sz w:val="20"/>
                <w:szCs w:val="20"/>
              </w:rPr>
            </w:pPr>
          </w:p>
          <w:p w14:paraId="57BC80EB" w14:textId="77777777" w:rsidR="00A5409C" w:rsidRDefault="00A5409C">
            <w:pPr>
              <w:pStyle w:val="Title"/>
              <w:rPr>
                <w:rFonts w:ascii="Cambria" w:hAnsi="Cambria"/>
                <w:sz w:val="20"/>
                <w:szCs w:val="20"/>
              </w:rPr>
            </w:pPr>
          </w:p>
          <w:p w14:paraId="75AA8ECF" w14:textId="77777777" w:rsidR="00A5409C" w:rsidRDefault="00A5409C">
            <w:pPr>
              <w:pStyle w:val="Title"/>
              <w:rPr>
                <w:rFonts w:ascii="Cambria" w:hAnsi="Cambria"/>
                <w:sz w:val="20"/>
                <w:szCs w:val="20"/>
              </w:rPr>
            </w:pPr>
          </w:p>
          <w:p w14:paraId="2B359A6E" w14:textId="77777777" w:rsidR="00A5409C" w:rsidRDefault="0055213D">
            <w:pPr>
              <w:pStyle w:val="Title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PRAVEENA Y</w:t>
            </w:r>
          </w:p>
          <w:p w14:paraId="427231EC" w14:textId="77777777" w:rsidR="00A5409C" w:rsidRDefault="00A5409C">
            <w:pPr>
              <w:rPr>
                <w:rFonts w:ascii="Cambria" w:hAnsi="Cambria"/>
                <w:sz w:val="20"/>
                <w:szCs w:val="20"/>
              </w:rPr>
            </w:pPr>
          </w:p>
          <w:p w14:paraId="31F1FAE9" w14:textId="77777777" w:rsidR="00A5409C" w:rsidRDefault="0055213D">
            <w:pPr>
              <w:pStyle w:val="Heading2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Profile</w:t>
            </w:r>
          </w:p>
          <w:p w14:paraId="2B337DC2" w14:textId="77777777" w:rsidR="00A5409C" w:rsidRDefault="0055213D">
            <w:pPr>
              <w:pStyle w:val="Heading2"/>
              <w:pBdr>
                <w:bottom w:val="none" w:sz="0" w:space="0" w:color="auto"/>
              </w:pBdr>
              <w:rPr>
                <w:rFonts w:ascii="Cambria" w:eastAsiaTheme="minorEastAsia" w:hAnsi="Cambria" w:cstheme="minorBidi"/>
                <w:b w:val="0"/>
                <w:bCs w:val="0"/>
                <w:caps w:val="0"/>
                <w:sz w:val="20"/>
                <w:szCs w:val="20"/>
              </w:rPr>
            </w:pPr>
            <w:r>
              <w:rPr>
                <w:rFonts w:ascii="Cambria" w:eastAsiaTheme="minorEastAsia" w:hAnsi="Cambria" w:cstheme="minorBidi"/>
                <w:b w:val="0"/>
                <w:bCs w:val="0"/>
                <w:caps w:val="0"/>
                <w:sz w:val="20"/>
                <w:szCs w:val="20"/>
              </w:rPr>
              <w:t xml:space="preserve">Having 6+ years of IT Experience and 5 years of relevant experience as Scrum master worked in </w:t>
            </w:r>
            <w:proofErr w:type="gramStart"/>
            <w:r>
              <w:rPr>
                <w:rFonts w:ascii="Cambria" w:eastAsiaTheme="minorEastAsia" w:hAnsi="Cambria" w:cstheme="minorBidi"/>
                <w:b w:val="0"/>
                <w:bCs w:val="0"/>
                <w:caps w:val="0"/>
                <w:sz w:val="20"/>
                <w:szCs w:val="20"/>
              </w:rPr>
              <w:t>Healthcare</w:t>
            </w:r>
            <w:proofErr w:type="gramEnd"/>
            <w:r>
              <w:rPr>
                <w:rFonts w:ascii="Cambria" w:eastAsiaTheme="minorEastAsia" w:hAnsi="Cambria" w:cstheme="minorBidi"/>
                <w:b w:val="0"/>
                <w:bCs w:val="0"/>
                <w:caps w:val="0"/>
                <w:sz w:val="20"/>
                <w:szCs w:val="20"/>
              </w:rPr>
              <w:t xml:space="preserve"> and banking Domain. Solid expertise in </w:t>
            </w:r>
            <w:r>
              <w:rPr>
                <w:rFonts w:ascii="Cambria" w:eastAsiaTheme="minorEastAsia" w:hAnsi="Cambria" w:cstheme="minorBidi"/>
                <w:b w:val="0"/>
                <w:bCs w:val="0"/>
                <w:caps w:val="0"/>
                <w:sz w:val="20"/>
                <w:szCs w:val="20"/>
              </w:rPr>
              <w:t>software development life cycle (SDLC) from gathering requirements, design, in agile methodologies.</w:t>
            </w:r>
          </w:p>
          <w:p w14:paraId="716C4F65" w14:textId="77777777" w:rsidR="00A5409C" w:rsidRDefault="0055213D">
            <w:pPr>
              <w:pStyle w:val="Heading2"/>
              <w:rPr>
                <w:rFonts w:ascii="Cambria" w:hAnsi="Cambria"/>
                <w:sz w:val="20"/>
                <w:szCs w:val="20"/>
              </w:rPr>
            </w:pPr>
            <w:sdt>
              <w:sdtPr>
                <w:rPr>
                  <w:rFonts w:ascii="Cambria" w:hAnsi="Cambria"/>
                  <w:sz w:val="20"/>
                  <w:szCs w:val="20"/>
                </w:rPr>
                <w:id w:val="1049110328"/>
                <w:placeholder>
                  <w:docPart w:val="302AB675F4B348F6B678D4D7966F0F87"/>
                </w:placeholder>
                <w:temporary/>
                <w:showingPlcHdr/>
              </w:sdtPr>
              <w:sdtEndPr/>
              <w:sdtContent>
                <w:r>
                  <w:rPr>
                    <w:rFonts w:ascii="Cambria" w:hAnsi="Cambria"/>
                    <w:sz w:val="20"/>
                    <w:szCs w:val="20"/>
                  </w:rPr>
                  <w:t>EDUCATION</w:t>
                </w:r>
              </w:sdtContent>
            </w:sdt>
          </w:p>
          <w:p w14:paraId="632EC050" w14:textId="77777777" w:rsidR="00A5409C" w:rsidRDefault="0055213D">
            <w:pPr>
              <w:pStyle w:val="Heading2"/>
              <w:rPr>
                <w:rFonts w:ascii="Cambria" w:eastAsiaTheme="minorEastAsia" w:hAnsi="Cambria" w:cstheme="minorBidi"/>
                <w:b w:val="0"/>
                <w:bCs w:val="0"/>
                <w:caps w:val="0"/>
                <w:sz w:val="20"/>
                <w:szCs w:val="20"/>
              </w:rPr>
            </w:pPr>
            <w:r>
              <w:rPr>
                <w:rFonts w:ascii="Cambria" w:eastAsiaTheme="minorEastAsia" w:hAnsi="Cambria" w:cstheme="minorBidi"/>
                <w:b w:val="0"/>
                <w:bCs w:val="0"/>
                <w:caps w:val="0"/>
                <w:sz w:val="20"/>
                <w:szCs w:val="20"/>
              </w:rPr>
              <w:t>B.E (EEE) from JNTUA – 2017</w:t>
            </w:r>
          </w:p>
          <w:p w14:paraId="1394A930" w14:textId="77777777" w:rsidR="00A5409C" w:rsidRDefault="0055213D">
            <w:pPr>
              <w:pStyle w:val="Heading2"/>
              <w:rPr>
                <w:rFonts w:ascii="Cambria" w:hAnsi="Cambria"/>
                <w:sz w:val="20"/>
                <w:szCs w:val="20"/>
              </w:rPr>
            </w:pPr>
            <w:sdt>
              <w:sdtPr>
                <w:rPr>
                  <w:rFonts w:ascii="Cambria" w:hAnsi="Cambria"/>
                  <w:sz w:val="20"/>
                  <w:szCs w:val="20"/>
                </w:rPr>
                <w:id w:val="1001553383"/>
                <w:placeholder>
                  <w:docPart w:val="CBDD0A68D8B1495CB6F5C673DDF01B7C"/>
                </w:placeholder>
                <w:temporary/>
                <w:showingPlcHdr/>
              </w:sdtPr>
              <w:sdtEndPr/>
              <w:sdtContent>
                <w:r>
                  <w:rPr>
                    <w:rFonts w:ascii="Cambria" w:hAnsi="Cambria"/>
                    <w:sz w:val="20"/>
                    <w:szCs w:val="20"/>
                  </w:rPr>
                  <w:t>WORK EXPERIENCE</w:t>
                </w:r>
              </w:sdtContent>
            </w:sdt>
          </w:p>
          <w:p w14:paraId="492B4E09" w14:textId="77777777" w:rsidR="00A5409C" w:rsidRDefault="0055213D">
            <w:pPr>
              <w:pStyle w:val="Heading4"/>
              <w:rPr>
                <w:rFonts w:ascii="Cambria" w:eastAsia="Arial" w:hAnsi="Cambria" w:cs="Arial"/>
                <w:bCs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Currently working company </w:t>
            </w:r>
            <w:r>
              <w:rPr>
                <w:rFonts w:ascii="Cambria" w:eastAsia="Arial" w:hAnsi="Cambria" w:cs="Arial"/>
                <w:bCs/>
                <w:sz w:val="20"/>
                <w:szCs w:val="20"/>
              </w:rPr>
              <w:t>9th Pixel Technologies India Pvt Ltd, Hyd.</w:t>
            </w:r>
          </w:p>
          <w:p w14:paraId="1D5D8092" w14:textId="77777777" w:rsidR="00A5409C" w:rsidRDefault="00A5409C">
            <w:pPr>
              <w:rPr>
                <w:rFonts w:ascii="Cambria" w:hAnsi="Cambria"/>
                <w:sz w:val="20"/>
                <w:szCs w:val="20"/>
              </w:rPr>
            </w:pPr>
          </w:p>
          <w:p w14:paraId="271A1797" w14:textId="2C2F9992" w:rsidR="00A5409C" w:rsidRDefault="0055213D">
            <w:pPr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Client: </w:t>
            </w:r>
            <w:r>
              <w:rPr>
                <w:rFonts w:ascii="Cambria" w:eastAsia="Cambria" w:hAnsi="Cambria"/>
                <w:b/>
                <w:sz w:val="20"/>
                <w:szCs w:val="20"/>
              </w:rPr>
              <w:t>SAFe Scrum Master</w:t>
            </w:r>
            <w:r>
              <w:rPr>
                <w:rFonts w:ascii="Cambria" w:eastAsia="Cambria" w:hAnsi="Cambria"/>
                <w:b/>
                <w:sz w:val="20"/>
                <w:szCs w:val="20"/>
              </w:rPr>
              <w:t xml:space="preserve"> </w:t>
            </w:r>
            <w:r w:rsidR="005C752A">
              <w:rPr>
                <w:rFonts w:ascii="Cambria" w:eastAsia="Cambria" w:hAnsi="Cambria"/>
                <w:b/>
                <w:sz w:val="20"/>
                <w:szCs w:val="20"/>
              </w:rPr>
              <w:t>in</w:t>
            </w:r>
            <w:r>
              <w:rPr>
                <w:rFonts w:ascii="Cambria" w:eastAsia="Cambria" w:hAnsi="Cambria"/>
                <w:b/>
                <w:sz w:val="20"/>
                <w:szCs w:val="20"/>
              </w:rPr>
              <w:t xml:space="preserve"> </w:t>
            </w:r>
            <w:r>
              <w:rPr>
                <w:rFonts w:ascii="Cambria" w:eastAsia="Cambria" w:hAnsi="Cambria" w:cs="Cambria"/>
                <w:b/>
                <w:sz w:val="20"/>
                <w:szCs w:val="20"/>
              </w:rPr>
              <w:t>Signanth Health care</w:t>
            </w:r>
          </w:p>
          <w:p w14:paraId="2F07B853" w14:textId="77777777" w:rsidR="00A5409C" w:rsidRDefault="0055213D">
            <w:pPr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Duration: Feb 7th, 2022-till date</w:t>
            </w:r>
          </w:p>
          <w:p w14:paraId="56371208" w14:textId="77777777" w:rsidR="00A5409C" w:rsidRDefault="00A5409C">
            <w:pPr>
              <w:rPr>
                <w:rFonts w:ascii="Cambria" w:hAnsi="Cambria"/>
                <w:sz w:val="20"/>
                <w:szCs w:val="20"/>
              </w:rPr>
            </w:pPr>
          </w:p>
          <w:p w14:paraId="19BB9A7F" w14:textId="77777777" w:rsidR="00A5409C" w:rsidRDefault="0055213D">
            <w:pPr>
              <w:tabs>
                <w:tab w:val="left" w:pos="414"/>
                <w:tab w:val="left" w:pos="720"/>
              </w:tabs>
              <w:jc w:val="both"/>
              <w:rPr>
                <w:rFonts w:ascii="Cambria" w:eastAsia="Cambria" w:hAnsi="Cambria" w:cs="Cambria"/>
                <w:color w:val="0D0D0D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D0D0D"/>
                <w:sz w:val="20"/>
                <w:szCs w:val="20"/>
              </w:rPr>
              <w:t>Signant Health</w:t>
            </w:r>
            <w:r>
              <w:rPr>
                <w:rFonts w:ascii="Cambria" w:eastAsia="Cambria" w:hAnsi="Cambria" w:cs="Cambria"/>
                <w:color w:val="0D0D0D"/>
                <w:sz w:val="20"/>
                <w:szCs w:val="20"/>
              </w:rPr>
              <w:t xml:space="preserve"> is a clinical, scientific, and regulatory expertise to guide your study from design to regulatory submission, ensuring the generation of clinical evidence of the highest quality and integrity</w:t>
            </w:r>
          </w:p>
          <w:p w14:paraId="4D22A897" w14:textId="77777777" w:rsidR="00A5409C" w:rsidRDefault="0055213D">
            <w:pPr>
              <w:tabs>
                <w:tab w:val="left" w:pos="414"/>
                <w:tab w:val="left" w:pos="720"/>
              </w:tabs>
              <w:jc w:val="both"/>
              <w:rPr>
                <w:rFonts w:ascii="Cambria" w:eastAsia="Cambria" w:hAnsi="Cambria" w:cs="Cambria"/>
                <w:color w:val="0D0D0D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D0D0D"/>
                <w:sz w:val="20"/>
                <w:szCs w:val="20"/>
              </w:rPr>
              <w:t>Signant Health</w:t>
            </w:r>
            <w:r>
              <w:rPr>
                <w:rFonts w:ascii="Cambria" w:eastAsia="Cambria" w:hAnsi="Cambria" w:cs="Cambria"/>
                <w:color w:val="0D0D0D"/>
                <w:sz w:val="20"/>
                <w:szCs w:val="20"/>
              </w:rPr>
              <w:t> is the global evidence generation company We hel</w:t>
            </w:r>
            <w:r>
              <w:rPr>
                <w:rFonts w:ascii="Cambria" w:eastAsia="Cambria" w:hAnsi="Cambria" w:cs="Cambria"/>
                <w:color w:val="0D0D0D"/>
                <w:sz w:val="20"/>
                <w:szCs w:val="20"/>
              </w:rPr>
              <w:t>p you modernize clinical trials by meeting patients where they are and reimagining the path to proof.</w:t>
            </w:r>
          </w:p>
          <w:p w14:paraId="45AA9A5F" w14:textId="77777777" w:rsidR="00A5409C" w:rsidRDefault="00A5409C">
            <w:pPr>
              <w:tabs>
                <w:tab w:val="left" w:pos="414"/>
                <w:tab w:val="left" w:pos="720"/>
              </w:tabs>
              <w:jc w:val="both"/>
              <w:rPr>
                <w:rFonts w:ascii="Cambria" w:eastAsia="Cambria" w:hAnsi="Cambria" w:cs="Cambria"/>
                <w:b/>
                <w:color w:val="94B6D2" w:themeColor="accent1"/>
                <w:sz w:val="20"/>
                <w:szCs w:val="20"/>
              </w:rPr>
            </w:pPr>
          </w:p>
          <w:p w14:paraId="3CF10F78" w14:textId="77777777" w:rsidR="00A5409C" w:rsidRDefault="0055213D">
            <w:pPr>
              <w:tabs>
                <w:tab w:val="left" w:pos="414"/>
                <w:tab w:val="left" w:pos="720"/>
              </w:tabs>
              <w:jc w:val="both"/>
              <w:rPr>
                <w:rFonts w:ascii="Cambria" w:eastAsia="Cambria" w:hAnsi="Cambria" w:cs="Cambria"/>
                <w:b/>
                <w:color w:val="94B6D2" w:themeColor="accent1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D0D0D"/>
                <w:sz w:val="20"/>
                <w:szCs w:val="20"/>
              </w:rPr>
              <w:t>Roles and Responsibilities as Scrum master:</w:t>
            </w:r>
          </w:p>
          <w:p w14:paraId="06EB4A16" w14:textId="77777777" w:rsidR="00A5409C" w:rsidRDefault="0055213D">
            <w:pPr>
              <w:pStyle w:val="ListParagraph"/>
              <w:numPr>
                <w:ilvl w:val="0"/>
                <w:numId w:val="2"/>
              </w:numPr>
              <w:tabs>
                <w:tab w:val="left" w:pos="414"/>
                <w:tab w:val="left" w:pos="720"/>
              </w:tabs>
              <w:jc w:val="both"/>
              <w:rPr>
                <w:rFonts w:ascii="Cambria" w:eastAsia="Cambria" w:hAnsi="Cambria" w:cs="Cambria"/>
                <w:color w:val="0D0D0D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D0D0D"/>
                <w:sz w:val="20"/>
                <w:szCs w:val="20"/>
              </w:rPr>
              <w:t>Facilitated Spring Planning, Daily Scrum, retrospective and sprint Demos, stakeholders' meetings,</w:t>
            </w:r>
          </w:p>
          <w:p w14:paraId="0B85D928" w14:textId="77777777" w:rsidR="00A5409C" w:rsidRDefault="0055213D">
            <w:pPr>
              <w:numPr>
                <w:ilvl w:val="0"/>
                <w:numId w:val="2"/>
              </w:numPr>
              <w:tabs>
                <w:tab w:val="left" w:pos="414"/>
                <w:tab w:val="left" w:pos="720"/>
              </w:tabs>
              <w:jc w:val="both"/>
              <w:rPr>
                <w:rFonts w:ascii="Cambria" w:eastAsia="Cambria" w:hAnsi="Cambria" w:cs="Cambria"/>
                <w:color w:val="0D0D0D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D0D0D"/>
                <w:sz w:val="20"/>
                <w:szCs w:val="20"/>
              </w:rPr>
              <w:t>Maintenance of Product Backlog, remove impediments and making deliverables on time by following Agile Process</w:t>
            </w:r>
          </w:p>
          <w:p w14:paraId="28E8789F" w14:textId="77777777" w:rsidR="00A5409C" w:rsidRDefault="0055213D">
            <w:pPr>
              <w:numPr>
                <w:ilvl w:val="0"/>
                <w:numId w:val="2"/>
              </w:numPr>
              <w:tabs>
                <w:tab w:val="left" w:pos="414"/>
                <w:tab w:val="left" w:pos="720"/>
              </w:tabs>
              <w:jc w:val="both"/>
              <w:rPr>
                <w:rFonts w:ascii="Cambria" w:eastAsia="Cambria" w:hAnsi="Cambria" w:cs="Cambria"/>
                <w:color w:val="0D0D0D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D0D0D"/>
                <w:sz w:val="20"/>
                <w:szCs w:val="20"/>
              </w:rPr>
              <w:t xml:space="preserve">Interacting with Stake holders/Client understanding the requirements according to Acceptance criteria </w:t>
            </w:r>
          </w:p>
          <w:p w14:paraId="7968423A" w14:textId="77777777" w:rsidR="00A5409C" w:rsidRDefault="0055213D">
            <w:pPr>
              <w:numPr>
                <w:ilvl w:val="0"/>
                <w:numId w:val="2"/>
              </w:numPr>
              <w:tabs>
                <w:tab w:val="left" w:pos="414"/>
                <w:tab w:val="left" w:pos="720"/>
              </w:tabs>
              <w:jc w:val="both"/>
              <w:rPr>
                <w:rFonts w:ascii="Cambria" w:eastAsia="Cambria" w:hAnsi="Cambria" w:cs="Cambria"/>
                <w:color w:val="0D0D0D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D0D0D"/>
                <w:sz w:val="20"/>
                <w:szCs w:val="20"/>
              </w:rPr>
              <w:t>Proposed JIRA Scrum Board to clients, provi</w:t>
            </w:r>
            <w:r>
              <w:rPr>
                <w:rFonts w:ascii="Cambria" w:eastAsia="Cambria" w:hAnsi="Cambria" w:cs="Cambria"/>
                <w:color w:val="0D0D0D"/>
                <w:sz w:val="20"/>
                <w:szCs w:val="20"/>
              </w:rPr>
              <w:t>ded Agile trainings and Scrum board training to Stake holders and Scrum Team</w:t>
            </w:r>
          </w:p>
          <w:p w14:paraId="2FC19C70" w14:textId="77777777" w:rsidR="00A5409C" w:rsidRDefault="0055213D">
            <w:pPr>
              <w:numPr>
                <w:ilvl w:val="0"/>
                <w:numId w:val="2"/>
              </w:numPr>
              <w:tabs>
                <w:tab w:val="left" w:pos="414"/>
                <w:tab w:val="left" w:pos="720"/>
              </w:tabs>
              <w:jc w:val="both"/>
              <w:rPr>
                <w:rFonts w:ascii="Cambria" w:eastAsia="Cambria" w:hAnsi="Cambria" w:cs="Cambria"/>
                <w:color w:val="0D0D0D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D0D0D"/>
                <w:sz w:val="20"/>
                <w:szCs w:val="20"/>
              </w:rPr>
              <w:t xml:space="preserve">Generating Burn down, Sprint </w:t>
            </w:r>
            <w:proofErr w:type="gramStart"/>
            <w:r>
              <w:rPr>
                <w:rFonts w:ascii="Cambria" w:eastAsia="Cambria" w:hAnsi="Cambria" w:cs="Cambria"/>
                <w:color w:val="0D0D0D"/>
                <w:sz w:val="20"/>
                <w:szCs w:val="20"/>
              </w:rPr>
              <w:t>Rep</w:t>
            </w:r>
            <w:r>
              <w:rPr>
                <w:rFonts w:ascii="Cambria" w:eastAsia="Cambria" w:hAnsi="Cambria" w:cs="Cambria"/>
                <w:color w:val="0D0D0D"/>
                <w:sz w:val="20"/>
                <w:szCs w:val="20"/>
              </w:rPr>
              <w:t xml:space="preserve">orts </w:t>
            </w:r>
            <w:r>
              <w:rPr>
                <w:rFonts w:ascii="Cambria" w:eastAsia="Cambria" w:hAnsi="Cambria" w:cs="Cambria"/>
                <w:color w:val="0D0D0D"/>
                <w:sz w:val="20"/>
                <w:szCs w:val="20"/>
              </w:rPr>
              <w:t xml:space="preserve"> and</w:t>
            </w:r>
            <w:proofErr w:type="gramEnd"/>
            <w:r>
              <w:rPr>
                <w:rFonts w:ascii="Cambria" w:eastAsia="Cambria" w:hAnsi="Cambria" w:cs="Cambria"/>
                <w:color w:val="0D0D0D"/>
                <w:sz w:val="20"/>
                <w:szCs w:val="20"/>
              </w:rPr>
              <w:t xml:space="preserve"> Epic Burn down reports</w:t>
            </w:r>
          </w:p>
          <w:p w14:paraId="319B47C9" w14:textId="77777777" w:rsidR="00A5409C" w:rsidRDefault="0055213D">
            <w:pPr>
              <w:numPr>
                <w:ilvl w:val="0"/>
                <w:numId w:val="2"/>
              </w:numPr>
              <w:tabs>
                <w:tab w:val="left" w:pos="414"/>
                <w:tab w:val="left" w:pos="720"/>
              </w:tabs>
              <w:jc w:val="both"/>
              <w:rPr>
                <w:rFonts w:ascii="Cambria" w:eastAsia="Cambria" w:hAnsi="Cambria" w:cs="Cambria"/>
                <w:color w:val="0D0D0D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D0D0D"/>
                <w:sz w:val="20"/>
                <w:szCs w:val="20"/>
              </w:rPr>
              <w:t>Preparing Checklist for Deployment Activities &amp; Monitoring Support Metrics and sharing reports on weekly basis</w:t>
            </w:r>
          </w:p>
          <w:p w14:paraId="2D1DAE5B" w14:textId="77777777" w:rsidR="00A5409C" w:rsidRDefault="0055213D">
            <w:pPr>
              <w:numPr>
                <w:ilvl w:val="0"/>
                <w:numId w:val="2"/>
              </w:numPr>
              <w:tabs>
                <w:tab w:val="left" w:pos="414"/>
                <w:tab w:val="left" w:pos="720"/>
              </w:tabs>
              <w:jc w:val="both"/>
              <w:rPr>
                <w:rFonts w:ascii="Cambria" w:eastAsia="Cambria" w:hAnsi="Cambria" w:cs="Cambria"/>
                <w:color w:val="0D0D0D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D0D0D"/>
                <w:sz w:val="20"/>
                <w:szCs w:val="20"/>
              </w:rPr>
              <w:t>Han</w:t>
            </w:r>
            <w:r>
              <w:rPr>
                <w:rFonts w:ascii="Cambria" w:eastAsia="Cambria" w:hAnsi="Cambria" w:cs="Cambria"/>
                <w:color w:val="0D0D0D"/>
                <w:sz w:val="20"/>
                <w:szCs w:val="20"/>
              </w:rPr>
              <w:t>dling 2 scrum teams with size of 18 Members</w:t>
            </w:r>
          </w:p>
          <w:p w14:paraId="66B6A5B5" w14:textId="77777777" w:rsidR="00A5409C" w:rsidRDefault="0055213D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bCs/>
                <w:color w:val="000000"/>
                <w:sz w:val="20"/>
                <w:szCs w:val="20"/>
              </w:rPr>
              <w:t>Responsible for maintaining agile metrics (team velocity, burn down), adherence to scrum ceremonies, and tracking team progress in Jira tool.</w:t>
            </w:r>
          </w:p>
          <w:p w14:paraId="080009FE" w14:textId="77777777" w:rsidR="00A5409C" w:rsidRDefault="00A5409C">
            <w:pPr>
              <w:tabs>
                <w:tab w:val="left" w:pos="414"/>
                <w:tab w:val="left" w:pos="720"/>
              </w:tabs>
              <w:ind w:left="360"/>
              <w:jc w:val="both"/>
              <w:rPr>
                <w:rFonts w:ascii="Cambria" w:eastAsia="Cambria" w:hAnsi="Cambria" w:cs="Cambria"/>
                <w:color w:val="0D0D0D"/>
                <w:sz w:val="20"/>
                <w:szCs w:val="20"/>
              </w:rPr>
            </w:pPr>
          </w:p>
          <w:p w14:paraId="048C04B5" w14:textId="77777777" w:rsidR="00A5409C" w:rsidRDefault="00A5409C">
            <w:pPr>
              <w:tabs>
                <w:tab w:val="left" w:pos="414"/>
                <w:tab w:val="left" w:pos="720"/>
              </w:tabs>
              <w:jc w:val="both"/>
              <w:rPr>
                <w:rFonts w:ascii="Cambria" w:eastAsia="Cambria" w:hAnsi="Cambria" w:cs="Cambria"/>
                <w:color w:val="0D0D0D"/>
                <w:sz w:val="20"/>
                <w:szCs w:val="20"/>
              </w:rPr>
            </w:pPr>
          </w:p>
          <w:p w14:paraId="0A9D4669" w14:textId="77777777" w:rsidR="00A5409C" w:rsidRDefault="00A5409C">
            <w:pPr>
              <w:rPr>
                <w:rFonts w:ascii="Cambria" w:hAnsi="Cambria"/>
                <w:sz w:val="20"/>
                <w:szCs w:val="20"/>
              </w:rPr>
            </w:pPr>
          </w:p>
          <w:p w14:paraId="4EA2D587" w14:textId="77777777" w:rsidR="00A5409C" w:rsidRDefault="00A5409C">
            <w:pPr>
              <w:pStyle w:val="Heading4"/>
              <w:rPr>
                <w:rFonts w:ascii="Cambria" w:hAnsi="Cambria"/>
                <w:sz w:val="20"/>
                <w:szCs w:val="20"/>
              </w:rPr>
            </w:pPr>
          </w:p>
          <w:p w14:paraId="57E67C66" w14:textId="77777777" w:rsidR="00A5409C" w:rsidRDefault="00A5409C">
            <w:pPr>
              <w:pStyle w:val="Heading4"/>
              <w:rPr>
                <w:rFonts w:ascii="Cambria" w:hAnsi="Cambria"/>
                <w:sz w:val="20"/>
                <w:szCs w:val="20"/>
              </w:rPr>
            </w:pPr>
          </w:p>
          <w:p w14:paraId="403F4586" w14:textId="77777777" w:rsidR="00A5409C" w:rsidRDefault="00A5409C">
            <w:pPr>
              <w:pStyle w:val="Heading4"/>
              <w:rPr>
                <w:rFonts w:ascii="Cambria" w:hAnsi="Cambria"/>
                <w:sz w:val="20"/>
                <w:szCs w:val="20"/>
              </w:rPr>
            </w:pPr>
          </w:p>
          <w:p w14:paraId="565AF1CE" w14:textId="77777777" w:rsidR="00A5409C" w:rsidRDefault="00A5409C">
            <w:pPr>
              <w:pStyle w:val="Heading4"/>
              <w:rPr>
                <w:rFonts w:ascii="Cambria" w:hAnsi="Cambria"/>
                <w:sz w:val="20"/>
                <w:szCs w:val="20"/>
              </w:rPr>
            </w:pPr>
          </w:p>
          <w:p w14:paraId="79FB5AA7" w14:textId="77777777" w:rsidR="00A5409C" w:rsidRDefault="0055213D">
            <w:pPr>
              <w:pStyle w:val="Heading4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Client: </w:t>
            </w:r>
            <w:r>
              <w:rPr>
                <w:rFonts w:ascii="Cambria" w:hAnsi="Cambria" w:cs="Arial"/>
                <w:sz w:val="20"/>
                <w:szCs w:val="20"/>
                <w:shd w:val="clear" w:color="auto" w:fill="FFFFFF"/>
              </w:rPr>
              <w:t xml:space="preserve">SunTrust Bank </w:t>
            </w:r>
          </w:p>
          <w:p w14:paraId="3AD1AB4F" w14:textId="77777777" w:rsidR="00A5409C" w:rsidRDefault="0055213D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Duration: 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>Mar 7</w:t>
            </w:r>
            <w:r>
              <w:rPr>
                <w:rFonts w:ascii="Cambria" w:hAnsi="Cambria"/>
                <w:b/>
                <w:bCs/>
                <w:sz w:val="20"/>
                <w:szCs w:val="20"/>
                <w:vertAlign w:val="superscript"/>
              </w:rPr>
              <w:t>th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>,2019, to Jan 28</w:t>
            </w:r>
            <w:r>
              <w:rPr>
                <w:rFonts w:ascii="Cambria" w:hAnsi="Cambria"/>
                <w:b/>
                <w:bCs/>
                <w:sz w:val="20"/>
                <w:szCs w:val="20"/>
                <w:vertAlign w:val="superscript"/>
              </w:rPr>
              <w:t>th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>2022</w:t>
            </w:r>
          </w:p>
          <w:p w14:paraId="18A5CC3E" w14:textId="77777777" w:rsidR="00A5409C" w:rsidRDefault="00A5409C">
            <w:pPr>
              <w:rPr>
                <w:rFonts w:ascii="Cambria" w:hAnsi="Cambria"/>
                <w:sz w:val="20"/>
                <w:szCs w:val="20"/>
              </w:rPr>
            </w:pPr>
          </w:p>
          <w:p w14:paraId="2B99387F" w14:textId="77777777" w:rsidR="00A5409C" w:rsidRDefault="00A5409C">
            <w:pPr>
              <w:rPr>
                <w:rFonts w:ascii="Cambria" w:hAnsi="Cambria"/>
                <w:sz w:val="20"/>
                <w:szCs w:val="20"/>
              </w:rPr>
            </w:pPr>
          </w:p>
          <w:p w14:paraId="30192F0A" w14:textId="77777777" w:rsidR="00A5409C" w:rsidRDefault="00A5409C">
            <w:pPr>
              <w:rPr>
                <w:rFonts w:ascii="Cambria" w:hAnsi="Cambria"/>
                <w:b/>
                <w:color w:val="000000"/>
                <w:sz w:val="20"/>
                <w:szCs w:val="20"/>
              </w:rPr>
            </w:pPr>
          </w:p>
          <w:p w14:paraId="512E505F" w14:textId="77777777" w:rsidR="00A5409C" w:rsidRDefault="00A5409C">
            <w:pPr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</w:p>
          <w:p w14:paraId="78CE401F" w14:textId="77777777" w:rsidR="00A5409C" w:rsidRDefault="0055213D">
            <w:pPr>
              <w:tabs>
                <w:tab w:val="left" w:pos="414"/>
                <w:tab w:val="left" w:pos="720"/>
              </w:tabs>
              <w:jc w:val="both"/>
              <w:rPr>
                <w:rFonts w:ascii="Cambria" w:eastAsia="Cambria" w:hAnsi="Cambria" w:cs="Cambria"/>
                <w:b/>
                <w:color w:val="94B6D2" w:themeColor="accent1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D0D0D"/>
                <w:sz w:val="20"/>
                <w:szCs w:val="20"/>
              </w:rPr>
              <w:t xml:space="preserve">        Roles and Responsibilities as Scrum master:</w:t>
            </w:r>
          </w:p>
          <w:p w14:paraId="1B7EEFE2" w14:textId="77777777" w:rsidR="00A5409C" w:rsidRDefault="00A5409C">
            <w:pPr>
              <w:pStyle w:val="ListParagraph"/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</w:p>
          <w:p w14:paraId="6FC56613" w14:textId="77777777" w:rsidR="00A5409C" w:rsidRDefault="0055213D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bCs/>
                <w:color w:val="000000"/>
                <w:sz w:val="20"/>
                <w:szCs w:val="20"/>
              </w:rPr>
              <w:t>Facilitated and participated in Sprint planning, design, and estimation.</w:t>
            </w:r>
          </w:p>
          <w:p w14:paraId="02E9D0DB" w14:textId="77777777" w:rsidR="00A5409C" w:rsidRDefault="0055213D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bCs/>
                <w:color w:val="000000"/>
                <w:sz w:val="20"/>
                <w:szCs w:val="20"/>
              </w:rPr>
              <w:t xml:space="preserve">Monitored and track progress, prepare status reports, resolve issues, coordinate tasks, and activities directed </w:t>
            </w:r>
            <w:r>
              <w:rPr>
                <w:rFonts w:ascii="Cambria" w:hAnsi="Cambria"/>
                <w:bCs/>
                <w:color w:val="000000"/>
                <w:sz w:val="20"/>
                <w:szCs w:val="20"/>
              </w:rPr>
              <w:t>toward completing the project goals.</w:t>
            </w:r>
          </w:p>
          <w:p w14:paraId="5EFE0F0A" w14:textId="77777777" w:rsidR="00A5409C" w:rsidRDefault="0055213D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bCs/>
                <w:color w:val="000000"/>
                <w:sz w:val="20"/>
                <w:szCs w:val="20"/>
              </w:rPr>
              <w:t>Monitored the Sprint Burndown and Conducted daily SCRUM calls and reviews of the developed products, encouraging open communication in the team.</w:t>
            </w:r>
          </w:p>
          <w:p w14:paraId="5393D64A" w14:textId="77777777" w:rsidR="00A5409C" w:rsidRDefault="0055213D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bCs/>
                <w:color w:val="000000"/>
                <w:sz w:val="20"/>
                <w:szCs w:val="20"/>
              </w:rPr>
              <w:t>Facilitated sprint planning, retrospective, and sprint demos.</w:t>
            </w:r>
          </w:p>
          <w:p w14:paraId="6990B5B0" w14:textId="77777777" w:rsidR="00A5409C" w:rsidRDefault="0055213D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bCs/>
                <w:color w:val="000000"/>
                <w:sz w:val="20"/>
                <w:szCs w:val="20"/>
              </w:rPr>
              <w:t>Assisted with and remove impediments for the support of local and remote personnel.</w:t>
            </w:r>
          </w:p>
          <w:p w14:paraId="6F9714D9" w14:textId="77777777" w:rsidR="00A5409C" w:rsidRDefault="0055213D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bCs/>
                <w:color w:val="000000"/>
                <w:sz w:val="20"/>
                <w:szCs w:val="20"/>
              </w:rPr>
              <w:t>Coordinating with Product owners to work on the product backlog grooming and new requests.</w:t>
            </w:r>
          </w:p>
          <w:p w14:paraId="1207C8F6" w14:textId="77777777" w:rsidR="00A5409C" w:rsidRDefault="0055213D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bCs/>
                <w:color w:val="000000"/>
                <w:sz w:val="20"/>
                <w:szCs w:val="20"/>
              </w:rPr>
              <w:t>Guiding the team to incorporate Agile/Scrum practices; removing impediments or gu</w:t>
            </w:r>
            <w:r>
              <w:rPr>
                <w:rFonts w:ascii="Cambria" w:hAnsi="Cambria"/>
                <w:bCs/>
                <w:color w:val="000000"/>
                <w:sz w:val="20"/>
                <w:szCs w:val="20"/>
              </w:rPr>
              <w:t>iding the team to remove them by finding the right personnel; assisting team or individual to clarify goals and actions to achieve them.</w:t>
            </w:r>
          </w:p>
          <w:p w14:paraId="4FB55038" w14:textId="77777777" w:rsidR="00A5409C" w:rsidRDefault="0055213D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Arial"/>
                <w:color w:val="4D4D4D"/>
                <w:sz w:val="20"/>
                <w:szCs w:val="20"/>
                <w:lang w:eastAsia="en-US"/>
              </w:rPr>
              <w:t>Act as a servant leader to the team while removing impediments and ensuring team</w:t>
            </w:r>
            <w:r>
              <w:rPr>
                <w:rFonts w:ascii="Cambria" w:eastAsia="Times New Roman" w:hAnsi="Cambria" w:cs="Helvetica"/>
                <w:color w:val="4D4D4D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Cambria" w:eastAsia="Times New Roman" w:hAnsi="Cambria" w:cs="Arial"/>
                <w:color w:val="4D4D4D"/>
                <w:sz w:val="20"/>
                <w:szCs w:val="20"/>
                <w:lang w:eastAsia="en-US"/>
              </w:rPr>
              <w:t>productivity</w:t>
            </w:r>
          </w:p>
          <w:p w14:paraId="79D35FCA" w14:textId="77777777" w:rsidR="00A5409C" w:rsidRDefault="0055213D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Arial"/>
                <w:color w:val="4D4D4D"/>
                <w:sz w:val="20"/>
                <w:szCs w:val="20"/>
                <w:lang w:eastAsia="en-US"/>
              </w:rPr>
              <w:t xml:space="preserve"> Worked with the product </w:t>
            </w:r>
            <w:r>
              <w:rPr>
                <w:rFonts w:ascii="Cambria" w:eastAsia="Times New Roman" w:hAnsi="Cambria" w:cs="Arial"/>
                <w:color w:val="4D4D4D"/>
                <w:sz w:val="20"/>
                <w:szCs w:val="20"/>
                <w:lang w:eastAsia="en-US"/>
              </w:rPr>
              <w:t>owner to understand the business priorities and items to be</w:t>
            </w:r>
            <w:r>
              <w:rPr>
                <w:rFonts w:ascii="Cambria" w:eastAsia="Times New Roman" w:hAnsi="Cambria" w:cs="Helvetica"/>
                <w:color w:val="4D4D4D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Cambria" w:eastAsia="Times New Roman" w:hAnsi="Cambria" w:cs="Arial"/>
                <w:color w:val="4D4D4D"/>
                <w:sz w:val="20"/>
                <w:szCs w:val="20"/>
                <w:lang w:eastAsia="en-US"/>
              </w:rPr>
              <w:t>groomed in upcoming sprints</w:t>
            </w:r>
          </w:p>
          <w:p w14:paraId="3D0EB45B" w14:textId="77777777" w:rsidR="00A5409C" w:rsidRDefault="0055213D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Arial"/>
                <w:color w:val="4D4D4D"/>
                <w:sz w:val="20"/>
                <w:szCs w:val="20"/>
                <w:lang w:eastAsia="en-US"/>
              </w:rPr>
              <w:t xml:space="preserve"> Ensure the smooth flow of scrum ceremonies each sprint and participation of each</w:t>
            </w:r>
            <w:r>
              <w:rPr>
                <w:rFonts w:ascii="Cambria" w:eastAsia="Times New Roman" w:hAnsi="Cambria" w:cs="Helvetica"/>
                <w:color w:val="4D4D4D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Cambria" w:eastAsia="Times New Roman" w:hAnsi="Cambria" w:cs="Arial"/>
                <w:color w:val="4D4D4D"/>
                <w:sz w:val="20"/>
                <w:szCs w:val="20"/>
                <w:lang w:eastAsia="en-US"/>
              </w:rPr>
              <w:t>agile team member to be on track to increase productivity</w:t>
            </w:r>
          </w:p>
          <w:p w14:paraId="7829D727" w14:textId="77777777" w:rsidR="00A5409C" w:rsidRDefault="0055213D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Arial"/>
                <w:color w:val="4D4D4D"/>
                <w:sz w:val="20"/>
                <w:szCs w:val="20"/>
                <w:lang w:eastAsia="en-US"/>
              </w:rPr>
              <w:t>Work with other scrum master</w:t>
            </w:r>
            <w:r>
              <w:rPr>
                <w:rFonts w:ascii="Cambria" w:eastAsia="Times New Roman" w:hAnsi="Cambria" w:cs="Arial"/>
                <w:color w:val="4D4D4D"/>
                <w:sz w:val="20"/>
                <w:szCs w:val="20"/>
                <w:lang w:eastAsia="en-US"/>
              </w:rPr>
              <w:t>s to ensure alignment and managed dependencies to</w:t>
            </w:r>
            <w:r>
              <w:rPr>
                <w:rFonts w:ascii="Cambria" w:eastAsia="Times New Roman" w:hAnsi="Cambria" w:cs="Helvetica"/>
                <w:color w:val="4D4D4D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Cambria" w:eastAsia="Times New Roman" w:hAnsi="Cambria" w:cs="Arial"/>
                <w:color w:val="4D4D4D"/>
                <w:sz w:val="20"/>
                <w:szCs w:val="20"/>
                <w:lang w:eastAsia="en-US"/>
              </w:rPr>
              <w:t>support other teams deliver commitments.</w:t>
            </w:r>
          </w:p>
          <w:p w14:paraId="782FFA09" w14:textId="77777777" w:rsidR="00A5409C" w:rsidRDefault="0055213D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Arial"/>
                <w:color w:val="4D4D4D"/>
                <w:sz w:val="20"/>
                <w:szCs w:val="20"/>
                <w:lang w:eastAsia="en-US"/>
              </w:rPr>
              <w:t xml:space="preserve"> Create cost time and plan estimates with the team to enable prioritization and execution of work</w:t>
            </w:r>
          </w:p>
          <w:p w14:paraId="639829AC" w14:textId="77777777" w:rsidR="00A5409C" w:rsidRDefault="0055213D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Arial"/>
                <w:color w:val="4D4D4D"/>
                <w:sz w:val="20"/>
                <w:szCs w:val="20"/>
                <w:lang w:eastAsia="en-US"/>
              </w:rPr>
              <w:t>Worked hand in hand with project team and reporting progress and es</w:t>
            </w:r>
            <w:r>
              <w:rPr>
                <w:rFonts w:ascii="Cambria" w:eastAsia="Times New Roman" w:hAnsi="Cambria" w:cs="Arial"/>
                <w:color w:val="4D4D4D"/>
                <w:sz w:val="20"/>
                <w:szCs w:val="20"/>
                <w:lang w:eastAsia="en-US"/>
              </w:rPr>
              <w:t>calating issues</w:t>
            </w:r>
            <w:r>
              <w:rPr>
                <w:rFonts w:ascii="Cambria" w:eastAsia="Times New Roman" w:hAnsi="Cambria" w:cs="Helvetica"/>
                <w:color w:val="4D4D4D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Cambria" w:eastAsia="Times New Roman" w:hAnsi="Cambria" w:cs="Arial"/>
                <w:color w:val="4D4D4D"/>
                <w:sz w:val="20"/>
                <w:szCs w:val="20"/>
                <w:lang w:eastAsia="en-US"/>
              </w:rPr>
              <w:t>to project management in a timely manner to ensure the successful completion of the</w:t>
            </w:r>
            <w:r>
              <w:rPr>
                <w:rFonts w:ascii="Cambria" w:eastAsia="Times New Roman" w:hAnsi="Cambria" w:cs="Helvetica"/>
                <w:color w:val="4D4D4D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Cambria" w:eastAsia="Times New Roman" w:hAnsi="Cambria" w:cs="Arial"/>
                <w:color w:val="4D4D4D"/>
                <w:sz w:val="20"/>
                <w:szCs w:val="20"/>
                <w:lang w:eastAsia="en-US"/>
              </w:rPr>
              <w:t>project</w:t>
            </w:r>
          </w:p>
          <w:p w14:paraId="5F8395CE" w14:textId="77777777" w:rsidR="00A5409C" w:rsidRDefault="00A5409C">
            <w:pPr>
              <w:pStyle w:val="ListParagraph"/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</w:p>
          <w:p w14:paraId="5616F65F" w14:textId="77777777" w:rsidR="00A5409C" w:rsidRDefault="00A5409C">
            <w:pPr>
              <w:rPr>
                <w:rFonts w:ascii="Cambria" w:hAnsi="Cambria"/>
                <w:sz w:val="20"/>
                <w:szCs w:val="20"/>
              </w:rPr>
            </w:pPr>
          </w:p>
          <w:p w14:paraId="49F681FD" w14:textId="77777777" w:rsidR="00A5409C" w:rsidRDefault="00A5409C">
            <w:pPr>
              <w:rPr>
                <w:rFonts w:ascii="Cambria" w:hAnsi="Cambria"/>
                <w:sz w:val="20"/>
                <w:szCs w:val="20"/>
              </w:rPr>
            </w:pPr>
          </w:p>
          <w:p w14:paraId="10E59AD5" w14:textId="77777777" w:rsidR="00A5409C" w:rsidRDefault="00A5409C">
            <w:pPr>
              <w:rPr>
                <w:rFonts w:ascii="Cambria" w:hAnsi="Cambria"/>
                <w:sz w:val="20"/>
                <w:szCs w:val="20"/>
              </w:rPr>
            </w:pPr>
          </w:p>
          <w:p w14:paraId="5371A1A3" w14:textId="77777777" w:rsidR="00A5409C" w:rsidRDefault="0055213D">
            <w:pPr>
              <w:rPr>
                <w:rFonts w:ascii="Cambria" w:hAnsi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 xml:space="preserve">Role:  </w:t>
            </w:r>
            <w:r>
              <w:rPr>
                <w:rFonts w:ascii="Cambria" w:hAnsi="Cambria"/>
                <w:b/>
                <w:color w:val="000000"/>
                <w:sz w:val="20"/>
                <w:szCs w:val="20"/>
              </w:rPr>
              <w:t xml:space="preserve">Web developer </w:t>
            </w:r>
            <w:r>
              <w:rPr>
                <w:rFonts w:ascii="Cambria" w:hAnsi="Cambria"/>
                <w:b/>
                <w:color w:val="000000"/>
                <w:sz w:val="20"/>
                <w:szCs w:val="20"/>
              </w:rPr>
              <w:br/>
              <w:t>Duration: Aug 7</w:t>
            </w:r>
            <w:r>
              <w:rPr>
                <w:rFonts w:ascii="Cambria" w:hAnsi="Cambria"/>
                <w:b/>
                <w:color w:val="000000"/>
                <w:sz w:val="20"/>
                <w:szCs w:val="20"/>
                <w:vertAlign w:val="superscript"/>
              </w:rPr>
              <w:t>th</w:t>
            </w:r>
            <w:r>
              <w:rPr>
                <w:rFonts w:ascii="Cambria" w:hAnsi="Cambria"/>
                <w:b/>
                <w:color w:val="000000"/>
                <w:sz w:val="20"/>
                <w:szCs w:val="20"/>
              </w:rPr>
              <w:t xml:space="preserve"> ,2017- Feb 2</w:t>
            </w:r>
            <w:r>
              <w:rPr>
                <w:rFonts w:ascii="Cambria" w:hAnsi="Cambria"/>
                <w:b/>
                <w:color w:val="000000"/>
                <w:sz w:val="20"/>
                <w:szCs w:val="20"/>
                <w:vertAlign w:val="superscript"/>
              </w:rPr>
              <w:t>nd</w:t>
            </w:r>
            <w:r>
              <w:rPr>
                <w:rFonts w:ascii="Cambria" w:hAnsi="Cambria"/>
                <w:b/>
                <w:color w:val="000000"/>
                <w:sz w:val="20"/>
                <w:szCs w:val="20"/>
              </w:rPr>
              <w:t>, 2019</w:t>
            </w:r>
          </w:p>
          <w:p w14:paraId="4952D643" w14:textId="77777777" w:rsidR="00A5409C" w:rsidRDefault="00A5409C">
            <w:pPr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</w:p>
          <w:p w14:paraId="09F29F56" w14:textId="77777777" w:rsidR="00A5409C" w:rsidRDefault="0055213D">
            <w:pPr>
              <w:pStyle w:val="ListParagraph"/>
              <w:numPr>
                <w:ilvl w:val="0"/>
                <w:numId w:val="3"/>
              </w:num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Designed and implemented web components across new and existing designs.</w:t>
            </w:r>
          </w:p>
          <w:p w14:paraId="3BD7554C" w14:textId="77777777" w:rsidR="00A5409C" w:rsidRDefault="0055213D">
            <w:pPr>
              <w:pStyle w:val="ListParagraph"/>
              <w:numPr>
                <w:ilvl w:val="0"/>
                <w:numId w:val="3"/>
              </w:num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Designed and developed a user-friendly interface by using JavaScript, HTML, CSS, jQuery, and Bootstrap.</w:t>
            </w:r>
          </w:p>
          <w:p w14:paraId="4EF02125" w14:textId="77777777" w:rsidR="00A5409C" w:rsidRDefault="0055213D">
            <w:pPr>
              <w:pStyle w:val="ListParagraph"/>
              <w:numPr>
                <w:ilvl w:val="0"/>
                <w:numId w:val="3"/>
              </w:num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Collaborated with a team of senior designers and developers, I've efficiently managed and executed 3 UI/UX projects simultaneously in high-paced environ</w:t>
            </w:r>
            <w:r>
              <w:rPr>
                <w:rFonts w:ascii="Cambria" w:hAnsi="Cambria"/>
                <w:sz w:val="20"/>
                <w:szCs w:val="20"/>
              </w:rPr>
              <w:t>ments, meeting deadlines with minimal supervision.</w:t>
            </w:r>
          </w:p>
          <w:p w14:paraId="6D346ECB" w14:textId="77777777" w:rsidR="00A5409C" w:rsidRDefault="0055213D">
            <w:pPr>
              <w:pStyle w:val="ListParagraph"/>
              <w:numPr>
                <w:ilvl w:val="0"/>
                <w:numId w:val="3"/>
              </w:num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Used JavaScript to complete data validations.</w:t>
            </w:r>
          </w:p>
          <w:p w14:paraId="0F8B403C" w14:textId="77777777" w:rsidR="00A5409C" w:rsidRDefault="0055213D">
            <w:pPr>
              <w:pStyle w:val="ListParagraph"/>
              <w:numPr>
                <w:ilvl w:val="0"/>
                <w:numId w:val="3"/>
              </w:num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Designed and developed internet web applications with JavaScript and CSS.</w:t>
            </w:r>
          </w:p>
          <w:p w14:paraId="6C2BF338" w14:textId="77777777" w:rsidR="00A5409C" w:rsidRDefault="0055213D">
            <w:pPr>
              <w:pStyle w:val="ListParagraph"/>
              <w:numPr>
                <w:ilvl w:val="0"/>
                <w:numId w:val="3"/>
              </w:num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Designed and developed a front-end website with HTML, CSS, and JavaScript.</w:t>
            </w:r>
          </w:p>
          <w:p w14:paraId="6D1E98BD" w14:textId="77777777" w:rsidR="00A5409C" w:rsidRDefault="00A5409C">
            <w:pPr>
              <w:rPr>
                <w:rFonts w:ascii="Cambria" w:hAnsi="Cambria"/>
                <w:sz w:val="20"/>
                <w:szCs w:val="20"/>
              </w:rPr>
            </w:pPr>
          </w:p>
          <w:p w14:paraId="49D66BFE" w14:textId="77777777" w:rsidR="00A5409C" w:rsidRDefault="00A5409C">
            <w:pPr>
              <w:rPr>
                <w:rFonts w:ascii="Cambria" w:hAnsi="Cambria"/>
                <w:sz w:val="20"/>
                <w:szCs w:val="20"/>
              </w:rPr>
            </w:pPr>
          </w:p>
          <w:p w14:paraId="41F9C750" w14:textId="77777777" w:rsidR="00A5409C" w:rsidRDefault="00A5409C">
            <w:pPr>
              <w:rPr>
                <w:rFonts w:ascii="Cambria" w:hAnsi="Cambria"/>
                <w:b/>
                <w:sz w:val="20"/>
                <w:szCs w:val="20"/>
              </w:rPr>
            </w:pPr>
          </w:p>
          <w:p w14:paraId="26603250" w14:textId="77777777" w:rsidR="00A5409C" w:rsidRDefault="00A5409C">
            <w:pPr>
              <w:pStyle w:val="ListParagraph"/>
              <w:rPr>
                <w:rFonts w:ascii="Cambria" w:hAnsi="Cambria"/>
                <w:sz w:val="20"/>
                <w:szCs w:val="20"/>
              </w:rPr>
            </w:pPr>
          </w:p>
          <w:p w14:paraId="5376F044" w14:textId="77777777" w:rsidR="00A5409C" w:rsidRDefault="0055213D">
            <w:pPr>
              <w:pStyle w:val="Heading2"/>
              <w:rPr>
                <w:rFonts w:ascii="Cambria" w:hAnsi="Cambria"/>
                <w:color w:val="FFFFFF" w:themeColor="background1"/>
                <w:sz w:val="20"/>
                <w:szCs w:val="20"/>
              </w:rPr>
            </w:pPr>
            <w:sdt>
              <w:sdtPr>
                <w:rPr>
                  <w:rFonts w:ascii="Cambria" w:hAnsi="Cambria"/>
                  <w:sz w:val="20"/>
                  <w:szCs w:val="20"/>
                </w:rPr>
                <w:id w:val="-805621181"/>
                <w:placeholder>
                  <w:docPart w:val="658C0E0E67B241B3952A7C12CC0650FB"/>
                </w:placeholder>
                <w:temporary/>
                <w:showingPlcHdr/>
              </w:sdtPr>
              <w:sdtEndPr/>
              <w:sdtContent>
                <w:r>
                  <w:rPr>
                    <w:rStyle w:val="Heading2Char"/>
                    <w:rFonts w:ascii="Cambria" w:hAnsi="Cambria"/>
                    <w:b/>
                    <w:bCs/>
                    <w:caps/>
                    <w:sz w:val="20"/>
                    <w:szCs w:val="20"/>
                  </w:rPr>
                  <w:t>SKILLS</w:t>
                </w:r>
              </w:sdtContent>
            </w:sdt>
          </w:p>
          <w:p w14:paraId="14EC4C4E" w14:textId="77777777" w:rsidR="00A5409C" w:rsidRDefault="0055213D">
            <w:pPr>
              <w:pStyle w:val="ListBullet"/>
              <w:numPr>
                <w:ilvl w:val="0"/>
                <w:numId w:val="4"/>
              </w:numPr>
              <w:rPr>
                <w:rFonts w:ascii="Cambria" w:eastAsiaTheme="minorEastAsia" w:hAnsi="Cambria"/>
                <w:color w:val="auto"/>
                <w:sz w:val="20"/>
                <w:szCs w:val="20"/>
                <w:lang w:eastAsia="ja-JP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mbria" w:hAnsi="Cambria" w:cs="Arial"/>
                <w:color w:val="595959" w:themeColor="text1" w:themeTint="A6"/>
                <w:sz w:val="20"/>
                <w:szCs w:val="20"/>
                <w:shd w:val="clear" w:color="auto" w:fill="FFFFFF"/>
              </w:rPr>
              <w:t>Agile/Scrum coaching, leadership.</w:t>
            </w:r>
          </w:p>
          <w:p w14:paraId="4837F984" w14:textId="77777777" w:rsidR="00A5409C" w:rsidRDefault="0055213D">
            <w:pPr>
              <w:pStyle w:val="ListBullet"/>
              <w:numPr>
                <w:ilvl w:val="0"/>
                <w:numId w:val="4"/>
              </w:numPr>
              <w:rPr>
                <w:rFonts w:ascii="Cambria" w:eastAsiaTheme="minorEastAsia" w:hAnsi="Cambria"/>
                <w:color w:val="auto"/>
                <w:sz w:val="20"/>
                <w:szCs w:val="20"/>
                <w:lang w:eastAsia="ja-JP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mbria" w:hAnsi="Cambria" w:cs="Arial"/>
                <w:color w:val="595959" w:themeColor="text1" w:themeTint="A6"/>
                <w:sz w:val="20"/>
                <w:szCs w:val="20"/>
                <w:shd w:val="clear" w:color="auto" w:fill="FFFFFF"/>
              </w:rPr>
              <w:t>Enhancing team performance.</w:t>
            </w:r>
          </w:p>
          <w:p w14:paraId="266C2B19" w14:textId="77777777" w:rsidR="00A5409C" w:rsidRDefault="0055213D">
            <w:pPr>
              <w:pStyle w:val="ListBullet"/>
              <w:numPr>
                <w:ilvl w:val="0"/>
                <w:numId w:val="4"/>
              </w:numPr>
              <w:rPr>
                <w:rFonts w:ascii="Cambria" w:eastAsiaTheme="minorEastAsia" w:hAnsi="Cambria"/>
                <w:color w:val="auto"/>
                <w:sz w:val="20"/>
                <w:szCs w:val="20"/>
                <w:lang w:eastAsia="ja-JP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mbria" w:hAnsi="Cambria" w:cs="Arial"/>
                <w:color w:val="595959" w:themeColor="text1" w:themeTint="A6"/>
                <w:sz w:val="20"/>
                <w:szCs w:val="20"/>
                <w:shd w:val="clear" w:color="auto" w:fill="FFFFFF"/>
              </w:rPr>
              <w:t>Leading and facilitating change.</w:t>
            </w:r>
          </w:p>
          <w:p w14:paraId="1EBE385F" w14:textId="77777777" w:rsidR="00A5409C" w:rsidRDefault="0055213D">
            <w:pPr>
              <w:pStyle w:val="ListBullet"/>
              <w:numPr>
                <w:ilvl w:val="0"/>
                <w:numId w:val="4"/>
              </w:numPr>
              <w:rPr>
                <w:rFonts w:ascii="Cambria" w:eastAsiaTheme="minorEastAsia" w:hAnsi="Cambria"/>
                <w:color w:val="auto"/>
                <w:sz w:val="20"/>
                <w:szCs w:val="20"/>
                <w:lang w:eastAsia="ja-JP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mbria" w:hAnsi="Cambria" w:cs="Arial"/>
                <w:color w:val="595959" w:themeColor="text1" w:themeTint="A6"/>
                <w:sz w:val="20"/>
                <w:szCs w:val="20"/>
                <w:shd w:val="clear" w:color="auto" w:fill="FFFFFF"/>
              </w:rPr>
              <w:t>Identifying customer needs</w:t>
            </w:r>
          </w:p>
          <w:p w14:paraId="028569A2" w14:textId="77777777" w:rsidR="00A5409C" w:rsidRDefault="0055213D">
            <w:pPr>
              <w:pStyle w:val="ListBullet"/>
              <w:numPr>
                <w:ilvl w:val="0"/>
                <w:numId w:val="4"/>
              </w:numPr>
              <w:rPr>
                <w:rFonts w:ascii="Cambria" w:eastAsiaTheme="minorEastAsia" w:hAnsi="Cambria"/>
                <w:color w:val="auto"/>
                <w:sz w:val="20"/>
                <w:szCs w:val="20"/>
                <w:lang w:eastAsia="ja-JP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mbria" w:hAnsi="Cambria" w:cs="Arial"/>
                <w:color w:val="595959" w:themeColor="text1" w:themeTint="A6"/>
                <w:sz w:val="20"/>
                <w:szCs w:val="20"/>
                <w:shd w:val="clear" w:color="auto" w:fill="FFFFFF"/>
              </w:rPr>
              <w:t>Writing Epics, Capabilities, features, and stories.</w:t>
            </w:r>
          </w:p>
          <w:p w14:paraId="53322C84" w14:textId="77777777" w:rsidR="00A5409C" w:rsidRDefault="0055213D">
            <w:pPr>
              <w:pStyle w:val="ListBullet"/>
              <w:numPr>
                <w:ilvl w:val="0"/>
                <w:numId w:val="4"/>
              </w:numPr>
              <w:rPr>
                <w:rFonts w:ascii="Cambria" w:eastAsiaTheme="minorEastAsia" w:hAnsi="Cambria"/>
                <w:color w:val="auto"/>
                <w:sz w:val="20"/>
                <w:szCs w:val="20"/>
                <w:lang w:eastAsia="ja-JP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mbria" w:hAnsi="Cambria" w:cs="Arial"/>
                <w:color w:val="595959" w:themeColor="text1" w:themeTint="A6"/>
                <w:sz w:val="20"/>
                <w:szCs w:val="20"/>
                <w:shd w:val="clear" w:color="auto" w:fill="FFFFFF"/>
              </w:rPr>
              <w:t>Kanban, Jira/Confluence, Agile transformation,</w:t>
            </w:r>
            <w:r>
              <w:rPr>
                <w:rFonts w:ascii="Cambria" w:hAnsi="Cambria" w:cs="Helvetica"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Cambria" w:hAnsi="Cambria" w:cs="Arial"/>
                <w:color w:val="595959" w:themeColor="text1" w:themeTint="A6"/>
                <w:sz w:val="20"/>
                <w:szCs w:val="20"/>
                <w:shd w:val="clear" w:color="auto" w:fill="FFFFFF"/>
              </w:rPr>
              <w:t>Facilitate Meeting,</w:t>
            </w:r>
          </w:p>
          <w:p w14:paraId="46E2946E" w14:textId="77777777" w:rsidR="00A5409C" w:rsidRDefault="0055213D">
            <w:pPr>
              <w:pStyle w:val="ListBullet"/>
              <w:numPr>
                <w:ilvl w:val="0"/>
                <w:numId w:val="4"/>
              </w:numPr>
              <w:rPr>
                <w:rFonts w:ascii="Cambria" w:eastAsiaTheme="minorEastAsia" w:hAnsi="Cambria"/>
                <w:color w:val="auto"/>
                <w:sz w:val="20"/>
                <w:szCs w:val="20"/>
                <w:lang w:eastAsia="ja-JP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mbria" w:hAnsi="Cambria" w:cs="Arial"/>
                <w:color w:val="595959" w:themeColor="text1" w:themeTint="A6"/>
                <w:sz w:val="20"/>
                <w:szCs w:val="20"/>
                <w:shd w:val="clear" w:color="auto" w:fill="FFFFFF"/>
              </w:rPr>
              <w:t>Planning and</w:t>
            </w:r>
            <w:r>
              <w:rPr>
                <w:rFonts w:ascii="Cambria" w:hAnsi="Cambria" w:cs="Arial"/>
                <w:color w:val="595959" w:themeColor="text1" w:themeTint="A6"/>
                <w:sz w:val="20"/>
                <w:szCs w:val="20"/>
                <w:shd w:val="clear" w:color="auto" w:fill="FFFFFF"/>
              </w:rPr>
              <w:t xml:space="preserve"> execution of PIs</w:t>
            </w:r>
          </w:p>
          <w:p w14:paraId="7D650D95" w14:textId="77777777" w:rsidR="00A5409C" w:rsidRDefault="0055213D">
            <w:pPr>
              <w:pStyle w:val="ListBullet"/>
              <w:numPr>
                <w:ilvl w:val="0"/>
                <w:numId w:val="4"/>
              </w:numPr>
              <w:rPr>
                <w:rFonts w:ascii="Cambria" w:eastAsiaTheme="minorEastAsia" w:hAnsi="Cambria"/>
                <w:color w:val="auto"/>
                <w:sz w:val="20"/>
                <w:szCs w:val="20"/>
                <w:lang w:eastAsia="ja-JP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mbria" w:hAnsi="Cambria" w:cs="Arial"/>
                <w:color w:val="595959" w:themeColor="text1" w:themeTint="A6"/>
                <w:sz w:val="20"/>
                <w:szCs w:val="20"/>
                <w:shd w:val="clear" w:color="auto" w:fill="FFFFFF"/>
              </w:rPr>
              <w:t>Conflict management.</w:t>
            </w:r>
          </w:p>
          <w:p w14:paraId="28C7143A" w14:textId="77777777" w:rsidR="00A5409C" w:rsidRDefault="0055213D">
            <w:pPr>
              <w:pStyle w:val="ListBullet"/>
              <w:numPr>
                <w:ilvl w:val="0"/>
                <w:numId w:val="4"/>
              </w:numPr>
              <w:rPr>
                <w:rFonts w:ascii="Cambria" w:eastAsiaTheme="minorEastAsia" w:hAnsi="Cambria"/>
                <w:color w:val="auto"/>
                <w:sz w:val="20"/>
                <w:szCs w:val="20"/>
                <w:lang w:eastAsia="ja-JP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mbria" w:hAnsi="Cambria" w:cs="Arial"/>
                <w:color w:val="595959" w:themeColor="text1" w:themeTint="A6"/>
                <w:sz w:val="20"/>
                <w:szCs w:val="20"/>
                <w:shd w:val="clear" w:color="auto" w:fill="FFFFFF"/>
              </w:rPr>
              <w:t>APIs</w:t>
            </w:r>
          </w:p>
          <w:p w14:paraId="785FBBB9" w14:textId="77777777" w:rsidR="00A5409C" w:rsidRDefault="0055213D">
            <w:pPr>
              <w:pStyle w:val="ListBullet"/>
              <w:numPr>
                <w:ilvl w:val="0"/>
                <w:numId w:val="4"/>
              </w:numPr>
              <w:rPr>
                <w:rFonts w:ascii="Cambria" w:eastAsiaTheme="minorEastAsia" w:hAnsi="Cambria"/>
                <w:color w:val="auto"/>
                <w:sz w:val="20"/>
                <w:szCs w:val="20"/>
                <w:lang w:eastAsia="ja-JP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mbria" w:hAnsi="Cambria" w:cs="Arial"/>
                <w:color w:val="595959" w:themeColor="text1" w:themeTint="A6"/>
                <w:sz w:val="20"/>
                <w:szCs w:val="20"/>
                <w:shd w:val="clear" w:color="auto" w:fill="FFFFFF"/>
              </w:rPr>
              <w:t>Azure DevOps</w:t>
            </w:r>
          </w:p>
          <w:p w14:paraId="0BB1B36D" w14:textId="77777777" w:rsidR="00A5409C" w:rsidRDefault="0055213D">
            <w:pPr>
              <w:pStyle w:val="ListBullet"/>
              <w:numPr>
                <w:ilvl w:val="0"/>
                <w:numId w:val="4"/>
              </w:numPr>
              <w:rPr>
                <w:rFonts w:ascii="Cambria" w:eastAsiaTheme="minorEastAsia" w:hAnsi="Cambria"/>
                <w:color w:val="auto"/>
                <w:sz w:val="20"/>
                <w:szCs w:val="20"/>
                <w:lang w:eastAsia="ja-JP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mbria" w:hAnsi="Cambria" w:cs="Arial"/>
                <w:color w:val="595959" w:themeColor="text1" w:themeTint="A6"/>
                <w:sz w:val="20"/>
                <w:szCs w:val="20"/>
                <w:shd w:val="clear" w:color="auto" w:fill="FFFFFF"/>
              </w:rPr>
              <w:t>Strong problem-solving skills and ability to multi-</w:t>
            </w:r>
            <w:r>
              <w:rPr>
                <w:rFonts w:ascii="Cambria" w:hAnsi="Cambria" w:cs="Helvetica"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Cambria" w:hAnsi="Cambria" w:cs="Arial"/>
                <w:color w:val="595959" w:themeColor="text1" w:themeTint="A6"/>
                <w:sz w:val="20"/>
                <w:szCs w:val="20"/>
                <w:shd w:val="clear" w:color="auto" w:fill="FFFFFF"/>
              </w:rPr>
              <w:t>task</w:t>
            </w:r>
            <w:r>
              <w:rPr>
                <w:rFonts w:ascii="Cambria" w:hAnsi="Cambria" w:cs="Helvetica"/>
                <w:color w:val="595959" w:themeColor="text1" w:themeTint="A6"/>
                <w:sz w:val="20"/>
                <w:szCs w:val="20"/>
              </w:rPr>
              <w:t>.</w:t>
            </w:r>
          </w:p>
          <w:p w14:paraId="3B3D22F5" w14:textId="77777777" w:rsidR="00A5409C" w:rsidRDefault="0055213D">
            <w:pPr>
              <w:pStyle w:val="ListBullet"/>
              <w:numPr>
                <w:ilvl w:val="0"/>
                <w:numId w:val="4"/>
              </w:numPr>
              <w:rPr>
                <w:rFonts w:ascii="Cambria" w:eastAsiaTheme="minorEastAsia" w:hAnsi="Cambria"/>
                <w:color w:val="auto"/>
                <w:sz w:val="20"/>
                <w:szCs w:val="20"/>
                <w:lang w:eastAsia="ja-JP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mbria" w:hAnsi="Cambria" w:cs="Arial"/>
                <w:color w:val="595959" w:themeColor="text1" w:themeTint="A6"/>
                <w:sz w:val="20"/>
                <w:szCs w:val="20"/>
                <w:shd w:val="clear" w:color="auto" w:fill="FFFFFF"/>
              </w:rPr>
              <w:t>Excellent communication skills.</w:t>
            </w:r>
          </w:p>
          <w:p w14:paraId="3372D9FC" w14:textId="77777777" w:rsidR="00A5409C" w:rsidRDefault="0055213D">
            <w:pPr>
              <w:pStyle w:val="ListBullet"/>
              <w:numPr>
                <w:ilvl w:val="0"/>
                <w:numId w:val="4"/>
              </w:numPr>
              <w:rPr>
                <w:rFonts w:ascii="Cambria" w:eastAsiaTheme="minorEastAsia" w:hAnsi="Cambria"/>
                <w:color w:val="auto"/>
                <w:sz w:val="20"/>
                <w:szCs w:val="20"/>
                <w:lang w:eastAsia="ja-JP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mbria" w:hAnsi="Cambria" w:cs="Arial"/>
                <w:color w:val="595959" w:themeColor="text1" w:themeTint="A6"/>
                <w:sz w:val="20"/>
                <w:szCs w:val="20"/>
                <w:shd w:val="clear" w:color="auto" w:fill="FFFFFF"/>
              </w:rPr>
              <w:t>Management, Project risk management, Lean</w:t>
            </w:r>
            <w:r>
              <w:rPr>
                <w:rFonts w:ascii="Cambria" w:hAnsi="Cambria" w:cs="Helvetica"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Cambria" w:hAnsi="Cambria" w:cs="Arial"/>
                <w:color w:val="595959" w:themeColor="text1" w:themeTint="A6"/>
                <w:sz w:val="20"/>
                <w:szCs w:val="20"/>
                <w:shd w:val="clear" w:color="auto" w:fill="FFFFFF"/>
              </w:rPr>
              <w:t>agile, Customer interaction.</w:t>
            </w:r>
          </w:p>
          <w:p w14:paraId="58216F3D" w14:textId="77777777" w:rsidR="00A5409C" w:rsidRDefault="0055213D">
            <w:pPr>
              <w:pStyle w:val="ListBullet"/>
              <w:numPr>
                <w:ilvl w:val="0"/>
                <w:numId w:val="4"/>
              </w:numPr>
              <w:rPr>
                <w:rFonts w:ascii="Cambria" w:eastAsiaTheme="minorEastAsia" w:hAnsi="Cambria"/>
                <w:color w:val="auto"/>
                <w:sz w:val="20"/>
                <w:szCs w:val="20"/>
                <w:lang w:eastAsia="ja-JP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mbria" w:hAnsi="Cambria" w:cs="Arial"/>
                <w:color w:val="595959" w:themeColor="text1" w:themeTint="A6"/>
                <w:sz w:val="20"/>
                <w:szCs w:val="20"/>
                <w:shd w:val="clear" w:color="auto" w:fill="FFFFFF"/>
              </w:rPr>
              <w:t xml:space="preserve">Agile Management Tools (JIRA, </w:t>
            </w:r>
            <w:r>
              <w:rPr>
                <w:rFonts w:ascii="Cambria" w:hAnsi="Cambria" w:cs="Arial"/>
                <w:color w:val="595959" w:themeColor="text1" w:themeTint="A6"/>
                <w:sz w:val="20"/>
                <w:szCs w:val="20"/>
                <w:shd w:val="clear" w:color="auto" w:fill="FFFFFF"/>
              </w:rPr>
              <w:t>Visual Studio)</w:t>
            </w:r>
          </w:p>
          <w:p w14:paraId="15B55712" w14:textId="77777777" w:rsidR="00A5409C" w:rsidRDefault="0055213D">
            <w:pPr>
              <w:pStyle w:val="ListBullet"/>
              <w:numPr>
                <w:ilvl w:val="0"/>
                <w:numId w:val="4"/>
              </w:numPr>
              <w:rPr>
                <w:rFonts w:ascii="Cambria" w:eastAsiaTheme="minorEastAsia" w:hAnsi="Cambria"/>
                <w:color w:val="auto"/>
                <w:sz w:val="20"/>
                <w:szCs w:val="20"/>
                <w:lang w:eastAsia="ja-JP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mbria" w:hAnsi="Cambria" w:cs="Arial"/>
                <w:color w:val="595959" w:themeColor="text1" w:themeTint="A6"/>
                <w:sz w:val="20"/>
                <w:szCs w:val="20"/>
                <w:shd w:val="clear" w:color="auto" w:fill="FFFFFF"/>
              </w:rPr>
              <w:t>Virtual Platforms: Skype for Business, WebEx,</w:t>
            </w:r>
            <w:r>
              <w:rPr>
                <w:rFonts w:ascii="Cambria" w:hAnsi="Cambria" w:cs="Helvetica"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Cambria" w:hAnsi="Cambria" w:cs="Arial"/>
                <w:color w:val="595959" w:themeColor="text1" w:themeTint="A6"/>
                <w:sz w:val="20"/>
                <w:szCs w:val="20"/>
                <w:shd w:val="clear" w:color="auto" w:fill="FFFFFF"/>
              </w:rPr>
              <w:t>Zoom, Microsoft Teams, Google Teams</w:t>
            </w:r>
          </w:p>
          <w:p w14:paraId="68DA1432" w14:textId="77777777" w:rsidR="00A5409C" w:rsidRDefault="0055213D">
            <w:pPr>
              <w:pStyle w:val="ListBullet"/>
              <w:numPr>
                <w:ilvl w:val="0"/>
                <w:numId w:val="4"/>
              </w:numPr>
              <w:rPr>
                <w:rFonts w:ascii="Cambria" w:eastAsiaTheme="minorEastAsia" w:hAnsi="Cambria"/>
                <w:color w:val="auto"/>
                <w:sz w:val="20"/>
                <w:szCs w:val="20"/>
                <w:lang w:eastAsia="ja-JP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mbria" w:hAnsi="Cambria" w:cs="Arial"/>
                <w:color w:val="595959" w:themeColor="text1" w:themeTint="A6"/>
                <w:sz w:val="20"/>
                <w:szCs w:val="20"/>
                <w:shd w:val="clear" w:color="auto" w:fill="FFFFFF"/>
              </w:rPr>
              <w:t>Strong experience with different Agile</w:t>
            </w:r>
            <w:r>
              <w:rPr>
                <w:rFonts w:ascii="Cambria" w:hAnsi="Cambria" w:cs="Helvetica"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Cambria" w:hAnsi="Cambria" w:cs="Arial"/>
                <w:color w:val="595959" w:themeColor="text1" w:themeTint="A6"/>
                <w:sz w:val="20"/>
                <w:szCs w:val="20"/>
                <w:shd w:val="clear" w:color="auto" w:fill="FFFFFF"/>
              </w:rPr>
              <w:t>methodologies (Scrum, Kanban) as well as Agile</w:t>
            </w:r>
            <w:r>
              <w:rPr>
                <w:rFonts w:ascii="Cambria" w:hAnsi="Cambria" w:cs="Helvetica"/>
                <w:color w:val="595959" w:themeColor="text1" w:themeTint="A6"/>
                <w:sz w:val="20"/>
                <w:szCs w:val="20"/>
              </w:rPr>
              <w:br/>
            </w:r>
            <w:r>
              <w:rPr>
                <w:rFonts w:ascii="Cambria" w:hAnsi="Cambria" w:cs="Arial"/>
                <w:color w:val="595959" w:themeColor="text1" w:themeTint="A6"/>
                <w:sz w:val="20"/>
                <w:szCs w:val="20"/>
                <w:shd w:val="clear" w:color="auto" w:fill="FFFFFF"/>
              </w:rPr>
              <w:t>scale methodologies (SAFe).</w:t>
            </w:r>
          </w:p>
          <w:p w14:paraId="1145A705" w14:textId="77777777" w:rsidR="00A5409C" w:rsidRDefault="0055213D">
            <w:pPr>
              <w:pStyle w:val="ListBullet"/>
              <w:numPr>
                <w:ilvl w:val="0"/>
                <w:numId w:val="4"/>
              </w:numPr>
              <w:rPr>
                <w:rFonts w:ascii="Cambria" w:eastAsiaTheme="minorEastAsia" w:hAnsi="Cambria"/>
                <w:color w:val="auto"/>
                <w:sz w:val="20"/>
                <w:szCs w:val="20"/>
                <w:lang w:eastAsia="ja-JP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mbria" w:hAnsi="Cambria" w:cs="Arial"/>
                <w:color w:val="595959" w:themeColor="text1" w:themeTint="A6"/>
                <w:sz w:val="20"/>
                <w:szCs w:val="20"/>
                <w:shd w:val="clear" w:color="auto" w:fill="FFFFFF"/>
              </w:rPr>
              <w:t>Banking</w:t>
            </w:r>
          </w:p>
          <w:p w14:paraId="38253106" w14:textId="77777777" w:rsidR="00A5409C" w:rsidRDefault="0055213D">
            <w:pPr>
              <w:pStyle w:val="ListBullet"/>
              <w:numPr>
                <w:ilvl w:val="0"/>
                <w:numId w:val="4"/>
              </w:numPr>
              <w:rPr>
                <w:rFonts w:ascii="Cambria" w:eastAsiaTheme="minorEastAsia" w:hAnsi="Cambria"/>
                <w:color w:val="auto"/>
                <w:sz w:val="20"/>
                <w:szCs w:val="20"/>
                <w:lang w:eastAsia="ja-JP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mbria" w:hAnsi="Cambria" w:cs="Helvetica"/>
                <w:color w:val="595959" w:themeColor="text1" w:themeTint="A6"/>
                <w:sz w:val="20"/>
                <w:szCs w:val="20"/>
              </w:rPr>
              <w:t xml:space="preserve">Healthcare </w:t>
            </w:r>
          </w:p>
          <w:p w14:paraId="05D69497" w14:textId="77777777" w:rsidR="00A5409C" w:rsidRDefault="00A5409C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="Cambria" w:eastAsiaTheme="minorEastAsia" w:hAnsi="Cambria"/>
                <w:color w:val="auto"/>
                <w:sz w:val="20"/>
                <w:szCs w:val="20"/>
                <w:lang w:eastAsia="ja-JP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14:paraId="140F1D6E" w14:textId="77777777" w:rsidR="00A5409C" w:rsidRDefault="0055213D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="Cambria" w:eastAsiaTheme="minorEastAsia" w:hAnsi="Cambria"/>
                <w:color w:val="auto"/>
                <w:sz w:val="20"/>
                <w:szCs w:val="20"/>
                <w:lang w:eastAsia="ja-JP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mbria" w:eastAsiaTheme="minorEastAsia" w:hAnsi="Cambria"/>
                <w:color w:val="auto"/>
                <w:sz w:val="20"/>
                <w:szCs w:val="20"/>
                <w:lang w:eastAsia="ja-JP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.</w:t>
            </w:r>
          </w:p>
          <w:p w14:paraId="22E8BDC2" w14:textId="77777777" w:rsidR="00A5409C" w:rsidRDefault="0055213D">
            <w:pPr>
              <w:pStyle w:val="Heading2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Certifications</w:t>
            </w:r>
            <w:r>
              <w:rPr>
                <w:rFonts w:ascii="Cambria" w:hAnsi="Cambria"/>
                <w:sz w:val="20"/>
                <w:szCs w:val="20"/>
              </w:rPr>
              <w:tab/>
            </w:r>
          </w:p>
          <w:p w14:paraId="55C4892D" w14:textId="77777777" w:rsidR="00A5409C" w:rsidRDefault="00A5409C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  <w:color w:val="FFFFFF" w:themeColor="background1"/>
                <w:sz w:val="20"/>
                <w:szCs w:val="20"/>
              </w:rPr>
            </w:pPr>
          </w:p>
        </w:tc>
      </w:tr>
    </w:tbl>
    <w:p w14:paraId="034A9430" w14:textId="77777777" w:rsidR="00A5409C" w:rsidRDefault="0055213D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lastRenderedPageBreak/>
        <w:t xml:space="preserve">    </w:t>
      </w:r>
      <w:r>
        <w:rPr>
          <w:rFonts w:ascii="Cambria" w:hAnsi="Cambria"/>
          <w:sz w:val="20"/>
          <w:szCs w:val="20"/>
        </w:rPr>
        <w:t xml:space="preserve">                                                                                                Certificated Scrum Master</w:t>
      </w:r>
      <w:r>
        <w:rPr>
          <w:rFonts w:ascii="Cambria" w:hAnsi="Cambria"/>
          <w:sz w:val="20"/>
          <w:szCs w:val="20"/>
        </w:rPr>
        <w:pict w14:anchorId="5F23AD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;mso-position-horizontal-relative:text;mso-position-vertical-relative:text;mso-width-relative:page;mso-height-relative:page">
            <v:imagedata r:id="rId12" o:title=""/>
          </v:shape>
        </w:pict>
      </w:r>
      <w:r>
        <w:pict w14:anchorId="76C062EB">
          <v:shape id="_x0000_s1027" type="#_x0000_t75" style="position:absolute;margin-left:0;margin-top:0;width:1pt;height:1pt;z-index:251659264;mso-position-horizontal-relative:text;mso-position-vertical-relative:text">
            <v:imagedata r:id="rId13"/>
          </v:shape>
        </w:pict>
      </w:r>
    </w:p>
    <w:sectPr w:rsidR="00A5409C">
      <w:headerReference w:type="defaul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4FD7B" w14:textId="77777777" w:rsidR="0055213D" w:rsidRDefault="0055213D">
      <w:r>
        <w:separator/>
      </w:r>
    </w:p>
  </w:endnote>
  <w:endnote w:type="continuationSeparator" w:id="0">
    <w:p w14:paraId="46791E38" w14:textId="77777777" w:rsidR="0055213D" w:rsidRDefault="005521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77F1F" w14:textId="77777777" w:rsidR="0055213D" w:rsidRDefault="0055213D">
      <w:r>
        <w:separator/>
      </w:r>
    </w:p>
  </w:footnote>
  <w:footnote w:type="continuationSeparator" w:id="0">
    <w:p w14:paraId="423F6398" w14:textId="77777777" w:rsidR="0055213D" w:rsidRDefault="005521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B0F7D" w14:textId="77777777" w:rsidR="00A5409C" w:rsidRDefault="0055213D">
    <w:pPr>
      <w:pStyle w:val="Header"/>
    </w:pPr>
    <w:r>
      <w:rPr>
        <w:noProof/>
        <w:lang w:eastAsia="en-US"/>
      </w:rPr>
      <w:drawing>
        <wp:anchor distT="0" distB="0" distL="114300" distR="114300" simplePos="0" relativeHeight="251658240" behindDoc="1" locked="0" layoutInCell="1" allowOverlap="1" wp14:anchorId="1C0121EF" wp14:editId="727F81F9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590" cy="9628505"/>
          <wp:effectExtent l="0" t="0" r="0" b="0"/>
          <wp:wrapNone/>
          <wp:docPr id="3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34612" name="Graphic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D4007"/>
    <w:multiLevelType w:val="multilevel"/>
    <w:tmpl w:val="19FD4007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94B6D2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4B6D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4B6D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" w15:restartNumberingAfterBreak="0">
    <w:nsid w:val="3A93607E"/>
    <w:multiLevelType w:val="multilevel"/>
    <w:tmpl w:val="3A93607E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543118DA"/>
    <w:multiLevelType w:val="multilevel"/>
    <w:tmpl w:val="543118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27005B"/>
    <w:multiLevelType w:val="multilevel"/>
    <w:tmpl w:val="6F27005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472"/>
    <w:rsid w:val="00024E2A"/>
    <w:rsid w:val="00031645"/>
    <w:rsid w:val="00036450"/>
    <w:rsid w:val="00043B21"/>
    <w:rsid w:val="00047D35"/>
    <w:rsid w:val="00050328"/>
    <w:rsid w:val="00064EC2"/>
    <w:rsid w:val="000707A6"/>
    <w:rsid w:val="00070F08"/>
    <w:rsid w:val="0007100C"/>
    <w:rsid w:val="00094499"/>
    <w:rsid w:val="000B272B"/>
    <w:rsid w:val="000B6DF7"/>
    <w:rsid w:val="000C14D4"/>
    <w:rsid w:val="000C45FF"/>
    <w:rsid w:val="000E3FD1"/>
    <w:rsid w:val="000F2CF1"/>
    <w:rsid w:val="000F673B"/>
    <w:rsid w:val="00112054"/>
    <w:rsid w:val="00121F44"/>
    <w:rsid w:val="00127131"/>
    <w:rsid w:val="00144178"/>
    <w:rsid w:val="00147B6C"/>
    <w:rsid w:val="001525E1"/>
    <w:rsid w:val="00163732"/>
    <w:rsid w:val="00171346"/>
    <w:rsid w:val="00180329"/>
    <w:rsid w:val="0019001F"/>
    <w:rsid w:val="0019545D"/>
    <w:rsid w:val="0019622B"/>
    <w:rsid w:val="001A74A5"/>
    <w:rsid w:val="001B2ABD"/>
    <w:rsid w:val="001B6641"/>
    <w:rsid w:val="001B6F81"/>
    <w:rsid w:val="001E0391"/>
    <w:rsid w:val="001E1759"/>
    <w:rsid w:val="001F1ECC"/>
    <w:rsid w:val="002036E6"/>
    <w:rsid w:val="002400EB"/>
    <w:rsid w:val="002527DE"/>
    <w:rsid w:val="00256CF7"/>
    <w:rsid w:val="00272519"/>
    <w:rsid w:val="0027361A"/>
    <w:rsid w:val="00281FD5"/>
    <w:rsid w:val="0029180F"/>
    <w:rsid w:val="002E2F5E"/>
    <w:rsid w:val="002F5E1D"/>
    <w:rsid w:val="0030481B"/>
    <w:rsid w:val="00307779"/>
    <w:rsid w:val="003156FC"/>
    <w:rsid w:val="00320E53"/>
    <w:rsid w:val="003254B5"/>
    <w:rsid w:val="00330472"/>
    <w:rsid w:val="00332239"/>
    <w:rsid w:val="00346918"/>
    <w:rsid w:val="00357BE3"/>
    <w:rsid w:val="003664AB"/>
    <w:rsid w:val="0037121F"/>
    <w:rsid w:val="003A6B7D"/>
    <w:rsid w:val="003B06CA"/>
    <w:rsid w:val="003C5BB6"/>
    <w:rsid w:val="003D0821"/>
    <w:rsid w:val="003D4FEE"/>
    <w:rsid w:val="003F5FD4"/>
    <w:rsid w:val="004071FC"/>
    <w:rsid w:val="00426B01"/>
    <w:rsid w:val="0043117B"/>
    <w:rsid w:val="00445947"/>
    <w:rsid w:val="00467327"/>
    <w:rsid w:val="00470516"/>
    <w:rsid w:val="004813B3"/>
    <w:rsid w:val="00496591"/>
    <w:rsid w:val="004A32D9"/>
    <w:rsid w:val="004A4F0C"/>
    <w:rsid w:val="004C63E4"/>
    <w:rsid w:val="004D3011"/>
    <w:rsid w:val="00524688"/>
    <w:rsid w:val="005262AC"/>
    <w:rsid w:val="0055213D"/>
    <w:rsid w:val="005824ED"/>
    <w:rsid w:val="00597D11"/>
    <w:rsid w:val="005A311E"/>
    <w:rsid w:val="005A64D9"/>
    <w:rsid w:val="005B7402"/>
    <w:rsid w:val="005C1301"/>
    <w:rsid w:val="005C752A"/>
    <w:rsid w:val="005E39D5"/>
    <w:rsid w:val="00600670"/>
    <w:rsid w:val="0062123A"/>
    <w:rsid w:val="00646E75"/>
    <w:rsid w:val="00663690"/>
    <w:rsid w:val="006710C6"/>
    <w:rsid w:val="006733DA"/>
    <w:rsid w:val="006771D0"/>
    <w:rsid w:val="00695867"/>
    <w:rsid w:val="006B19EF"/>
    <w:rsid w:val="006C1A1E"/>
    <w:rsid w:val="006F1448"/>
    <w:rsid w:val="00715FCB"/>
    <w:rsid w:val="00724BE4"/>
    <w:rsid w:val="00732849"/>
    <w:rsid w:val="00743101"/>
    <w:rsid w:val="007775E1"/>
    <w:rsid w:val="0078219C"/>
    <w:rsid w:val="0078575D"/>
    <w:rsid w:val="007867A0"/>
    <w:rsid w:val="0079047B"/>
    <w:rsid w:val="007927F5"/>
    <w:rsid w:val="007B0D44"/>
    <w:rsid w:val="007B7D99"/>
    <w:rsid w:val="007E0B62"/>
    <w:rsid w:val="00802CA0"/>
    <w:rsid w:val="00810FFF"/>
    <w:rsid w:val="00844A01"/>
    <w:rsid w:val="00885213"/>
    <w:rsid w:val="008A2F45"/>
    <w:rsid w:val="008E2136"/>
    <w:rsid w:val="008E229F"/>
    <w:rsid w:val="00917A44"/>
    <w:rsid w:val="009260CD"/>
    <w:rsid w:val="00942A7D"/>
    <w:rsid w:val="00947F22"/>
    <w:rsid w:val="00952C25"/>
    <w:rsid w:val="0095621C"/>
    <w:rsid w:val="0096200C"/>
    <w:rsid w:val="00981FEC"/>
    <w:rsid w:val="009A6E8F"/>
    <w:rsid w:val="009D7E7D"/>
    <w:rsid w:val="009E6EC9"/>
    <w:rsid w:val="00A11C5E"/>
    <w:rsid w:val="00A2118D"/>
    <w:rsid w:val="00A40B67"/>
    <w:rsid w:val="00A42DB3"/>
    <w:rsid w:val="00A5409C"/>
    <w:rsid w:val="00A5663C"/>
    <w:rsid w:val="00A573BF"/>
    <w:rsid w:val="00A646C9"/>
    <w:rsid w:val="00A76EA1"/>
    <w:rsid w:val="00A8254F"/>
    <w:rsid w:val="00AA3278"/>
    <w:rsid w:val="00AD76E2"/>
    <w:rsid w:val="00B11FEE"/>
    <w:rsid w:val="00B20152"/>
    <w:rsid w:val="00B33730"/>
    <w:rsid w:val="00B34FBD"/>
    <w:rsid w:val="00B359E4"/>
    <w:rsid w:val="00B409D3"/>
    <w:rsid w:val="00B57D98"/>
    <w:rsid w:val="00B65E97"/>
    <w:rsid w:val="00B70850"/>
    <w:rsid w:val="00B7113C"/>
    <w:rsid w:val="00B862CD"/>
    <w:rsid w:val="00BF63AA"/>
    <w:rsid w:val="00C002FD"/>
    <w:rsid w:val="00C05F71"/>
    <w:rsid w:val="00C066B6"/>
    <w:rsid w:val="00C3253E"/>
    <w:rsid w:val="00C37BA1"/>
    <w:rsid w:val="00C4674C"/>
    <w:rsid w:val="00C506CF"/>
    <w:rsid w:val="00C538FE"/>
    <w:rsid w:val="00C54663"/>
    <w:rsid w:val="00C72BED"/>
    <w:rsid w:val="00C84F45"/>
    <w:rsid w:val="00C9578B"/>
    <w:rsid w:val="00CA3BF0"/>
    <w:rsid w:val="00CB0055"/>
    <w:rsid w:val="00CD0CD8"/>
    <w:rsid w:val="00D12834"/>
    <w:rsid w:val="00D2522B"/>
    <w:rsid w:val="00D35E29"/>
    <w:rsid w:val="00D422DE"/>
    <w:rsid w:val="00D47DDE"/>
    <w:rsid w:val="00D5459D"/>
    <w:rsid w:val="00D705A2"/>
    <w:rsid w:val="00D76B75"/>
    <w:rsid w:val="00D851B0"/>
    <w:rsid w:val="00D86DD4"/>
    <w:rsid w:val="00D92758"/>
    <w:rsid w:val="00DA0BE8"/>
    <w:rsid w:val="00DA1F4D"/>
    <w:rsid w:val="00DB6C8D"/>
    <w:rsid w:val="00DD172A"/>
    <w:rsid w:val="00DE187E"/>
    <w:rsid w:val="00E143BB"/>
    <w:rsid w:val="00E25A26"/>
    <w:rsid w:val="00E4381A"/>
    <w:rsid w:val="00E548D6"/>
    <w:rsid w:val="00E55D74"/>
    <w:rsid w:val="00E703D2"/>
    <w:rsid w:val="00E915D3"/>
    <w:rsid w:val="00EC775C"/>
    <w:rsid w:val="00EF7D78"/>
    <w:rsid w:val="00F41232"/>
    <w:rsid w:val="00F42B3F"/>
    <w:rsid w:val="00F60274"/>
    <w:rsid w:val="00F718BA"/>
    <w:rsid w:val="00F77FB9"/>
    <w:rsid w:val="00F8621F"/>
    <w:rsid w:val="00F9354F"/>
    <w:rsid w:val="00FA46BD"/>
    <w:rsid w:val="00FB068F"/>
    <w:rsid w:val="00FB17DD"/>
    <w:rsid w:val="00FF04D1"/>
    <w:rsid w:val="038A3136"/>
    <w:rsid w:val="178C2E40"/>
    <w:rsid w:val="2B1361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853A4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uiPriority="1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18"/>
      <w:szCs w:val="22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Date">
    <w:name w:val="Date"/>
    <w:basedOn w:val="Normal"/>
    <w:next w:val="Normal"/>
    <w:link w:val="DateChar"/>
    <w:uiPriority w:val="99"/>
    <w:qFormat/>
  </w:style>
  <w:style w:type="character" w:styleId="Emphasis">
    <w:name w:val="Emphasis"/>
    <w:basedOn w:val="DefaultParagraphFont"/>
    <w:uiPriority w:val="11"/>
    <w:semiHidden/>
    <w:qFormat/>
    <w:rPr>
      <w:i/>
      <w:iCs/>
    </w:rPr>
  </w:style>
  <w:style w:type="paragraph" w:styleId="Footer">
    <w:name w:val="footer"/>
    <w:basedOn w:val="Normal"/>
    <w:link w:val="FooterChar"/>
    <w:uiPriority w:val="99"/>
    <w:semiHidden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semiHidden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B85A22" w:themeColor="accent2" w:themeShade="BF"/>
      <w:u w:val="single"/>
    </w:rPr>
  </w:style>
  <w:style w:type="paragraph" w:styleId="ListBullet">
    <w:name w:val="List Bullet"/>
    <w:basedOn w:val="Normal"/>
    <w:uiPriority w:val="11"/>
    <w:qFormat/>
    <w:pPr>
      <w:numPr>
        <w:numId w:val="1"/>
      </w:numPr>
    </w:pPr>
    <w:rPr>
      <w:rFonts w:eastAsiaTheme="minorHAnsi"/>
      <w:color w:val="595959" w:themeColor="text1" w:themeTint="A6"/>
      <w:sz w:val="2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000000" w:themeColor="text1"/>
      <w:spacing w:val="19"/>
      <w:w w:val="86"/>
      <w:sz w:val="32"/>
      <w:szCs w:val="28"/>
      <w:fitText w:val="2160" w:id="1744560130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Pr>
      <w:caps/>
      <w:color w:val="000000" w:themeColor="text1"/>
      <w:sz w:val="96"/>
      <w:szCs w:val="76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character" w:customStyle="1" w:styleId="TitleChar">
    <w:name w:val="Title Char"/>
    <w:basedOn w:val="DefaultParagraphFont"/>
    <w:link w:val="Title"/>
    <w:uiPriority w:val="10"/>
    <w:qFormat/>
    <w:rPr>
      <w:caps/>
      <w:color w:val="000000" w:themeColor="text1"/>
      <w:sz w:val="96"/>
      <w:szCs w:val="7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character" w:customStyle="1" w:styleId="DateChar">
    <w:name w:val="Date Char"/>
    <w:basedOn w:val="DefaultParagraphFont"/>
    <w:link w:val="Date"/>
    <w:uiPriority w:val="99"/>
    <w:qFormat/>
    <w:rPr>
      <w:sz w:val="18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b/>
      <w:sz w:val="18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https://rdxfootmark.naukri.com/v2/track/openCv?trackingInfo=fde585ea0361d84e46afc7084828096e134f4b0419514c4847440321091b5b58120b120a17415f5e0a435601514841481f0f2b5613581957545f4d5d4a0e560c0a4257587a4553524f0853491a0a170616444a411b0b15416a44564a141a245d4340010b170a1041515b0b53580f1b525a4553524f0e55431401150711405a4f446&amp;docType=docx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ayakrishnan_m\AppData\Roaming\Microsoft\Templates\Blue%20grey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02AB675F4B348F6B678D4D7966F0F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9E8834-AFB8-4821-B31E-10453D5650BE}"/>
      </w:docPartPr>
      <w:docPartBody>
        <w:p w:rsidR="009F69D8" w:rsidRDefault="008838AB">
          <w:pPr>
            <w:pStyle w:val="302AB675F4B348F6B678D4D7966F0F87"/>
          </w:pPr>
          <w:r>
            <w:t>EDUCATION</w:t>
          </w:r>
        </w:p>
      </w:docPartBody>
    </w:docPart>
    <w:docPart>
      <w:docPartPr>
        <w:name w:val="CBDD0A68D8B1495CB6F5C673DDF01B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3A6051-9325-4E72-AD04-7F9BD0C1B9F8}"/>
      </w:docPartPr>
      <w:docPartBody>
        <w:p w:rsidR="009F69D8" w:rsidRDefault="008838AB">
          <w:pPr>
            <w:pStyle w:val="CBDD0A68D8B1495CB6F5C673DDF01B7C"/>
          </w:pPr>
          <w:r>
            <w:t>WORK EXPERIENCE</w:t>
          </w:r>
        </w:p>
      </w:docPartBody>
    </w:docPart>
    <w:docPart>
      <w:docPartPr>
        <w:name w:val="658C0E0E67B241B3952A7C12CC065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458140-3F14-4C70-A5DF-A843B7E4771E}"/>
      </w:docPartPr>
      <w:docPartBody>
        <w:p w:rsidR="009F69D8" w:rsidRDefault="008838AB">
          <w:pPr>
            <w:pStyle w:val="658C0E0E67B241B3952A7C12CC0650FB"/>
          </w:pPr>
          <w:r>
            <w:rPr>
              <w:rStyle w:val="Heading2Char"/>
            </w:rPr>
            <w:t>SKILLS</w:t>
          </w:r>
        </w:p>
      </w:docPartBody>
    </w:docPart>
    <w:docPart>
      <w:docPartPr>
        <w:name w:val="ABD3D7848D4349069D9F80E917533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AA5C97-E01E-400A-A616-BDDBCFF3DAAD}"/>
      </w:docPartPr>
      <w:docPartBody>
        <w:p w:rsidR="009F69D8" w:rsidRDefault="008838AB">
          <w:pPr>
            <w:pStyle w:val="ABD3D7848D4349069D9F80E9175332DF"/>
          </w:pPr>
          <w:r>
            <w:t>Contact</w:t>
          </w:r>
        </w:p>
      </w:docPartBody>
    </w:docPart>
    <w:docPart>
      <w:docPartPr>
        <w:name w:val="AB0A164DA1954A5F93582B22C9637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388345-CE20-4922-BA30-EFD110C705C5}"/>
      </w:docPartPr>
      <w:docPartBody>
        <w:p w:rsidR="009F69D8" w:rsidRDefault="008838AB">
          <w:pPr>
            <w:pStyle w:val="AB0A164DA1954A5F93582B22C963717E"/>
          </w:pPr>
          <w:r>
            <w:t>PHONE: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BF0"/>
    <w:rsid w:val="002062CD"/>
    <w:rsid w:val="002934FF"/>
    <w:rsid w:val="00334B0F"/>
    <w:rsid w:val="00385BC1"/>
    <w:rsid w:val="00453888"/>
    <w:rsid w:val="005819A1"/>
    <w:rsid w:val="00695867"/>
    <w:rsid w:val="006C72AC"/>
    <w:rsid w:val="007A235B"/>
    <w:rsid w:val="007C613F"/>
    <w:rsid w:val="008838AB"/>
    <w:rsid w:val="00894637"/>
    <w:rsid w:val="008E54D9"/>
    <w:rsid w:val="008F6F2B"/>
    <w:rsid w:val="0095621C"/>
    <w:rsid w:val="00967568"/>
    <w:rsid w:val="009D7E7D"/>
    <w:rsid w:val="009F69D8"/>
    <w:rsid w:val="00A67374"/>
    <w:rsid w:val="00B14D29"/>
    <w:rsid w:val="00B7391D"/>
    <w:rsid w:val="00BD697F"/>
    <w:rsid w:val="00BE525F"/>
    <w:rsid w:val="00C802DF"/>
    <w:rsid w:val="00CA3BF0"/>
    <w:rsid w:val="00CC7B56"/>
    <w:rsid w:val="00D823DE"/>
    <w:rsid w:val="00ED4F74"/>
    <w:rsid w:val="00F079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uiPriority="9" w:qFormat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C45911" w:themeColor="accent2" w:themeShade="BF"/>
      <w:u w:val="single"/>
    </w:rPr>
  </w:style>
  <w:style w:type="paragraph" w:customStyle="1" w:styleId="302AB675F4B348F6B678D4D7966F0F87">
    <w:name w:val="302AB675F4B348F6B678D4D7966F0F87"/>
    <w:pPr>
      <w:spacing w:after="160" w:line="259" w:lineRule="auto"/>
    </w:pPr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CBDD0A68D8B1495CB6F5C673DDF01B7C">
    <w:name w:val="CBDD0A68D8B1495CB6F5C673DDF01B7C"/>
    <w:pPr>
      <w:spacing w:after="160" w:line="259" w:lineRule="auto"/>
    </w:pPr>
    <w:rPr>
      <w:sz w:val="22"/>
      <w:szCs w:val="22"/>
      <w:lang w:val="en-US" w:eastAsia="en-US"/>
    </w:rPr>
  </w:style>
  <w:style w:type="paragraph" w:customStyle="1" w:styleId="658C0E0E67B241B3952A7C12CC0650FB">
    <w:name w:val="658C0E0E67B241B3952A7C12CC0650FB"/>
    <w:pPr>
      <w:spacing w:after="160" w:line="259" w:lineRule="auto"/>
    </w:pPr>
    <w:rPr>
      <w:sz w:val="22"/>
      <w:szCs w:val="22"/>
      <w:lang w:val="en-US" w:eastAsia="en-US"/>
    </w:rPr>
  </w:style>
  <w:style w:type="paragraph" w:customStyle="1" w:styleId="ABD3D7848D4349069D9F80E9175332DF">
    <w:name w:val="ABD3D7848D4349069D9F80E9175332DF"/>
    <w:pPr>
      <w:spacing w:after="160" w:line="259" w:lineRule="auto"/>
    </w:pPr>
    <w:rPr>
      <w:sz w:val="22"/>
      <w:szCs w:val="22"/>
    </w:rPr>
  </w:style>
  <w:style w:type="paragraph" w:customStyle="1" w:styleId="AB0A164DA1954A5F93582B22C963717E">
    <w:name w:val="AB0A164DA1954A5F93582B22C963717E"/>
    <w:qFormat/>
    <w:pPr>
      <w:spacing w:after="160"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4B9EE4-7AC1-4FC7-A043-B180AC86040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5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grey resume</Template>
  <TotalTime>8</TotalTime>
  <Pages>3</Pages>
  <Words>746</Words>
  <Characters>4254</Characters>
  <Application>Microsoft Office Word</Application>
  <DocSecurity>0</DocSecurity>
  <Lines>35</Lines>
  <Paragraphs>9</Paragraphs>
  <ScaleCrop>false</ScaleCrop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2024-05-21T05:59:00Z</dcterms:created>
  <dcterms:modified xsi:type="dcterms:W3CDTF">2025-03-03T06:53:00Z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ICV">
    <vt:lpwstr>5B35F4A386D34DFE8785A1CB11D8D9DC_13</vt:lpwstr>
  </property>
  <property fmtid="{D5CDD505-2E9C-101B-9397-08002B2CF9AE}" pid="4" name="KSOProductBuildVer">
    <vt:lpwstr>1033-12.2.0.19805</vt:lpwstr>
  </property>
</Properties>
</file>